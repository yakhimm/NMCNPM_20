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B0A8" w14:textId="77588AC2" w:rsidR="00952260" w:rsidRDefault="00A94FD3" w:rsidP="00246A75">
      <w:pPr>
        <w:pStyle w:val="Title"/>
        <w:ind w:left="720" w:firstLine="720"/>
        <w:jc w:val="right"/>
      </w:pPr>
      <w:fldSimple w:instr="SUBJECT  \* MERGEFORMAT">
        <w:r w:rsidR="00952260">
          <w:t>ĂN NGON</w:t>
        </w:r>
      </w:fldSimple>
    </w:p>
    <w:p w14:paraId="7BBED1DB" w14:textId="77777777" w:rsidR="00444035" w:rsidRDefault="00A94FD3">
      <w:pPr>
        <w:pStyle w:val="Title"/>
        <w:jc w:val="right"/>
      </w:pPr>
      <w:fldSimple w:instr="TITLE  \* MERGEFORMAT">
        <w:r w:rsidR="004455A2">
          <w:t>Software Architecture Document</w:t>
        </w:r>
      </w:fldSimple>
    </w:p>
    <w:p w14:paraId="6285C0DB" w14:textId="77777777" w:rsidR="00444035" w:rsidRDefault="00444035">
      <w:pPr>
        <w:pStyle w:val="Title"/>
        <w:jc w:val="right"/>
      </w:pPr>
    </w:p>
    <w:p w14:paraId="40448CF7" w14:textId="15A6B4AD" w:rsidR="00444035" w:rsidRDefault="00F34309">
      <w:pPr>
        <w:pStyle w:val="Title"/>
        <w:jc w:val="right"/>
        <w:rPr>
          <w:sz w:val="28"/>
        </w:rPr>
      </w:pPr>
      <w:r>
        <w:rPr>
          <w:sz w:val="28"/>
        </w:rPr>
        <w:t>Version &lt;1.</w:t>
      </w:r>
      <w:r w:rsidR="00F44CAC">
        <w:rPr>
          <w:sz w:val="28"/>
        </w:rPr>
        <w:t>1</w:t>
      </w:r>
      <w:r>
        <w:rPr>
          <w:sz w:val="28"/>
        </w:rPr>
        <w:t>&gt;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11"/>
          <w:footerReference w:type="even" r:id="rId12"/>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rsidTr="00495094">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rsidTr="00495094">
        <w:tc>
          <w:tcPr>
            <w:tcW w:w="2304" w:type="dxa"/>
          </w:tcPr>
          <w:p w14:paraId="0217BA89" w14:textId="6139212D" w:rsidR="00444035" w:rsidRDefault="166B26CB">
            <w:pPr>
              <w:pStyle w:val="Tabletext"/>
            </w:pPr>
            <w:r>
              <w:t>&lt;30/11/2022&gt;</w:t>
            </w:r>
          </w:p>
        </w:tc>
        <w:tc>
          <w:tcPr>
            <w:tcW w:w="1152" w:type="dxa"/>
          </w:tcPr>
          <w:p w14:paraId="635BD9AE" w14:textId="3A763E41" w:rsidR="00444035" w:rsidRDefault="00F34309">
            <w:pPr>
              <w:pStyle w:val="Tabletext"/>
            </w:pPr>
            <w:r>
              <w:t>&lt;</w:t>
            </w:r>
            <w:r w:rsidR="166B26CB">
              <w:t>1.0</w:t>
            </w:r>
            <w:r>
              <w:t>&gt;</w:t>
            </w:r>
          </w:p>
        </w:tc>
        <w:tc>
          <w:tcPr>
            <w:tcW w:w="3744" w:type="dxa"/>
          </w:tcPr>
          <w:p w14:paraId="55BAE618" w14:textId="77777777" w:rsidR="00444035" w:rsidRDefault="00F34309">
            <w:pPr>
              <w:pStyle w:val="Tabletext"/>
            </w:pPr>
            <w:r>
              <w:t>&lt;details&gt;</w:t>
            </w:r>
          </w:p>
        </w:tc>
        <w:tc>
          <w:tcPr>
            <w:tcW w:w="2304" w:type="dxa"/>
          </w:tcPr>
          <w:p w14:paraId="7E19F730" w14:textId="7DB8F0F3" w:rsidR="00444035" w:rsidRDefault="166B26CB">
            <w:pPr>
              <w:pStyle w:val="Tabletext"/>
            </w:pPr>
            <w:r>
              <w:t>All</w:t>
            </w:r>
          </w:p>
        </w:tc>
      </w:tr>
      <w:tr w:rsidR="00495094" w14:paraId="489B4A6C" w14:textId="77777777" w:rsidTr="00495094">
        <w:tc>
          <w:tcPr>
            <w:tcW w:w="2304" w:type="dxa"/>
          </w:tcPr>
          <w:p w14:paraId="67F7DBE4" w14:textId="324AADA5" w:rsidR="00495094" w:rsidRDefault="00495094" w:rsidP="00495094">
            <w:pPr>
              <w:pStyle w:val="Tabletext"/>
            </w:pPr>
            <w:r>
              <w:t>&lt;14/12/2022&gt;</w:t>
            </w:r>
          </w:p>
        </w:tc>
        <w:tc>
          <w:tcPr>
            <w:tcW w:w="1152" w:type="dxa"/>
          </w:tcPr>
          <w:p w14:paraId="2ABBACEB" w14:textId="3ACD7F8C" w:rsidR="00495094" w:rsidRDefault="00495094" w:rsidP="00495094">
            <w:pPr>
              <w:pStyle w:val="Tabletext"/>
            </w:pPr>
            <w:r>
              <w:t>&lt;1.1&gt;</w:t>
            </w:r>
          </w:p>
        </w:tc>
        <w:tc>
          <w:tcPr>
            <w:tcW w:w="3744" w:type="dxa"/>
          </w:tcPr>
          <w:p w14:paraId="7CE58D35" w14:textId="3CDACB4B" w:rsidR="00495094" w:rsidRDefault="00495094" w:rsidP="00495094">
            <w:pPr>
              <w:pStyle w:val="Tabletext"/>
            </w:pPr>
            <w:r>
              <w:t xml:space="preserve">Thêm mục 5 và 6, chỉnh sửa mối quan hệ giữa model và </w:t>
            </w:r>
            <w:r w:rsidR="00A94FD3">
              <w:t>Database</w:t>
            </w:r>
          </w:p>
        </w:tc>
        <w:tc>
          <w:tcPr>
            <w:tcW w:w="2304" w:type="dxa"/>
          </w:tcPr>
          <w:p w14:paraId="74B3D454" w14:textId="77777777" w:rsidR="00495094" w:rsidRDefault="00A94FD3" w:rsidP="00495094">
            <w:pPr>
              <w:pStyle w:val="Tabletext"/>
            </w:pPr>
            <w:r>
              <w:t>THThien</w:t>
            </w:r>
          </w:p>
          <w:p w14:paraId="09D6089F" w14:textId="77777777" w:rsidR="00A94FD3" w:rsidRDefault="00A94FD3" w:rsidP="00495094">
            <w:pPr>
              <w:pStyle w:val="Tabletext"/>
            </w:pPr>
            <w:r>
              <w:t>PGKhiem</w:t>
            </w:r>
          </w:p>
          <w:p w14:paraId="0D67224B" w14:textId="20997BB9" w:rsidR="00A94FD3" w:rsidRDefault="00A94FD3" w:rsidP="00495094">
            <w:pPr>
              <w:pStyle w:val="Tabletext"/>
            </w:pPr>
            <w:r>
              <w:t>NDVNhi</w:t>
            </w:r>
          </w:p>
        </w:tc>
      </w:tr>
      <w:tr w:rsidR="00495094" w14:paraId="4124F2A6" w14:textId="77777777" w:rsidTr="00495094">
        <w:tc>
          <w:tcPr>
            <w:tcW w:w="2304" w:type="dxa"/>
          </w:tcPr>
          <w:p w14:paraId="0882ED66" w14:textId="77777777" w:rsidR="00495094" w:rsidRDefault="00495094" w:rsidP="00495094">
            <w:pPr>
              <w:pStyle w:val="Tabletext"/>
            </w:pPr>
          </w:p>
        </w:tc>
        <w:tc>
          <w:tcPr>
            <w:tcW w:w="1152" w:type="dxa"/>
          </w:tcPr>
          <w:p w14:paraId="21DA2591" w14:textId="77777777" w:rsidR="00495094" w:rsidRDefault="00495094" w:rsidP="00495094">
            <w:pPr>
              <w:pStyle w:val="Tabletext"/>
            </w:pPr>
          </w:p>
        </w:tc>
        <w:tc>
          <w:tcPr>
            <w:tcW w:w="3744" w:type="dxa"/>
          </w:tcPr>
          <w:p w14:paraId="48DFF867" w14:textId="77777777" w:rsidR="00495094" w:rsidRDefault="00495094" w:rsidP="00495094">
            <w:pPr>
              <w:pStyle w:val="Tabletext"/>
            </w:pPr>
          </w:p>
        </w:tc>
        <w:tc>
          <w:tcPr>
            <w:tcW w:w="2304" w:type="dxa"/>
          </w:tcPr>
          <w:p w14:paraId="53496142" w14:textId="77777777" w:rsidR="00495094" w:rsidRDefault="00495094" w:rsidP="00495094">
            <w:pPr>
              <w:pStyle w:val="Tabletext"/>
            </w:pPr>
          </w:p>
        </w:tc>
      </w:tr>
      <w:tr w:rsidR="00495094" w14:paraId="0C4D27B2" w14:textId="77777777" w:rsidTr="00495094">
        <w:tc>
          <w:tcPr>
            <w:tcW w:w="2304" w:type="dxa"/>
          </w:tcPr>
          <w:p w14:paraId="417DA3B2" w14:textId="77777777" w:rsidR="00495094" w:rsidRDefault="00495094" w:rsidP="00495094">
            <w:pPr>
              <w:pStyle w:val="Tabletext"/>
            </w:pPr>
          </w:p>
        </w:tc>
        <w:tc>
          <w:tcPr>
            <w:tcW w:w="1152" w:type="dxa"/>
          </w:tcPr>
          <w:p w14:paraId="0BFDB1E5" w14:textId="77777777" w:rsidR="00495094" w:rsidRDefault="00495094" w:rsidP="00495094">
            <w:pPr>
              <w:pStyle w:val="Tabletext"/>
            </w:pPr>
          </w:p>
        </w:tc>
        <w:tc>
          <w:tcPr>
            <w:tcW w:w="3744" w:type="dxa"/>
          </w:tcPr>
          <w:p w14:paraId="1E9E4395" w14:textId="77777777" w:rsidR="00495094" w:rsidRDefault="00495094" w:rsidP="00495094">
            <w:pPr>
              <w:pStyle w:val="Tabletext"/>
            </w:pPr>
          </w:p>
        </w:tc>
        <w:tc>
          <w:tcPr>
            <w:tcW w:w="2304" w:type="dxa"/>
          </w:tcPr>
          <w:p w14:paraId="3893771B" w14:textId="77777777" w:rsidR="00495094" w:rsidRDefault="00495094" w:rsidP="00495094">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69D3DE98" w14:textId="381213E0" w:rsidR="00E311A6" w:rsidRDefault="00F34309">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E311A6">
        <w:rPr>
          <w:noProof/>
        </w:rPr>
        <w:t>1.</w:t>
      </w:r>
      <w:r w:rsidR="00E311A6">
        <w:rPr>
          <w:rFonts w:asciiTheme="minorHAnsi" w:eastAsiaTheme="minorEastAsia" w:hAnsiTheme="minorHAnsi" w:cstheme="minorBidi"/>
          <w:noProof/>
          <w:sz w:val="22"/>
          <w:szCs w:val="22"/>
        </w:rPr>
        <w:tab/>
      </w:r>
      <w:r w:rsidR="00E311A6">
        <w:rPr>
          <w:noProof/>
        </w:rPr>
        <w:t>Introduction</w:t>
      </w:r>
      <w:r w:rsidR="00E311A6">
        <w:rPr>
          <w:noProof/>
        </w:rPr>
        <w:tab/>
      </w:r>
      <w:r w:rsidR="00E311A6">
        <w:rPr>
          <w:noProof/>
        </w:rPr>
        <w:fldChar w:fldCharType="begin"/>
      </w:r>
      <w:r w:rsidR="00E311A6">
        <w:rPr>
          <w:noProof/>
        </w:rPr>
        <w:instrText xml:space="preserve"> PAGEREF _Toc121896444 \h </w:instrText>
      </w:r>
      <w:r w:rsidR="00E311A6">
        <w:rPr>
          <w:noProof/>
        </w:rPr>
      </w:r>
      <w:r w:rsidR="00E311A6">
        <w:rPr>
          <w:noProof/>
        </w:rPr>
        <w:fldChar w:fldCharType="separate"/>
      </w:r>
      <w:r w:rsidR="00E311A6">
        <w:rPr>
          <w:noProof/>
        </w:rPr>
        <w:t>5</w:t>
      </w:r>
      <w:r w:rsidR="00E311A6">
        <w:rPr>
          <w:noProof/>
        </w:rPr>
        <w:fldChar w:fldCharType="end"/>
      </w:r>
    </w:p>
    <w:p w14:paraId="000F517A" w14:textId="5F9DB2B7" w:rsidR="00E311A6" w:rsidRDefault="00E311A6">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Architectural Goals and Constraints</w:t>
      </w:r>
      <w:r>
        <w:rPr>
          <w:noProof/>
        </w:rPr>
        <w:tab/>
      </w:r>
      <w:r>
        <w:rPr>
          <w:noProof/>
        </w:rPr>
        <w:fldChar w:fldCharType="begin"/>
      </w:r>
      <w:r>
        <w:rPr>
          <w:noProof/>
        </w:rPr>
        <w:instrText xml:space="preserve"> PAGEREF _Toc121896445 \h </w:instrText>
      </w:r>
      <w:r>
        <w:rPr>
          <w:noProof/>
        </w:rPr>
      </w:r>
      <w:r>
        <w:rPr>
          <w:noProof/>
        </w:rPr>
        <w:fldChar w:fldCharType="separate"/>
      </w:r>
      <w:r>
        <w:rPr>
          <w:noProof/>
        </w:rPr>
        <w:t>5</w:t>
      </w:r>
      <w:r>
        <w:rPr>
          <w:noProof/>
        </w:rPr>
        <w:fldChar w:fldCharType="end"/>
      </w:r>
    </w:p>
    <w:p w14:paraId="66B56A25" w14:textId="63D29E7F" w:rsidR="00E311A6" w:rsidRDefault="00E311A6">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Use-Case Model</w:t>
      </w:r>
      <w:r>
        <w:rPr>
          <w:noProof/>
        </w:rPr>
        <w:tab/>
      </w:r>
      <w:r>
        <w:rPr>
          <w:noProof/>
        </w:rPr>
        <w:fldChar w:fldCharType="begin"/>
      </w:r>
      <w:r>
        <w:rPr>
          <w:noProof/>
        </w:rPr>
        <w:instrText xml:space="preserve"> PAGEREF _Toc121896446 \h </w:instrText>
      </w:r>
      <w:r>
        <w:rPr>
          <w:noProof/>
        </w:rPr>
      </w:r>
      <w:r>
        <w:rPr>
          <w:noProof/>
        </w:rPr>
        <w:fldChar w:fldCharType="separate"/>
      </w:r>
      <w:r>
        <w:rPr>
          <w:noProof/>
        </w:rPr>
        <w:t>6</w:t>
      </w:r>
      <w:r>
        <w:rPr>
          <w:noProof/>
        </w:rPr>
        <w:fldChar w:fldCharType="end"/>
      </w:r>
    </w:p>
    <w:p w14:paraId="58B5E974" w14:textId="51F8F14A" w:rsidR="00E311A6" w:rsidRDefault="00E311A6">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Logical View</w:t>
      </w:r>
      <w:r>
        <w:rPr>
          <w:noProof/>
        </w:rPr>
        <w:tab/>
      </w:r>
      <w:r>
        <w:rPr>
          <w:noProof/>
        </w:rPr>
        <w:fldChar w:fldCharType="begin"/>
      </w:r>
      <w:r>
        <w:rPr>
          <w:noProof/>
        </w:rPr>
        <w:instrText xml:space="preserve"> PAGEREF _Toc121896447 \h </w:instrText>
      </w:r>
      <w:r>
        <w:rPr>
          <w:noProof/>
        </w:rPr>
      </w:r>
      <w:r>
        <w:rPr>
          <w:noProof/>
        </w:rPr>
        <w:fldChar w:fldCharType="separate"/>
      </w:r>
      <w:r>
        <w:rPr>
          <w:noProof/>
        </w:rPr>
        <w:t>7</w:t>
      </w:r>
      <w:r>
        <w:rPr>
          <w:noProof/>
        </w:rPr>
        <w:fldChar w:fldCharType="end"/>
      </w:r>
    </w:p>
    <w:p w14:paraId="55C9F0B7" w14:textId="1D29B098" w:rsidR="00E311A6" w:rsidRDefault="00E311A6">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Component: AuthView</w:t>
      </w:r>
      <w:r>
        <w:rPr>
          <w:noProof/>
        </w:rPr>
        <w:tab/>
      </w:r>
      <w:r>
        <w:rPr>
          <w:noProof/>
        </w:rPr>
        <w:fldChar w:fldCharType="begin"/>
      </w:r>
      <w:r>
        <w:rPr>
          <w:noProof/>
        </w:rPr>
        <w:instrText xml:space="preserve"> PAGEREF _Toc121896448 \h </w:instrText>
      </w:r>
      <w:r>
        <w:rPr>
          <w:noProof/>
        </w:rPr>
      </w:r>
      <w:r>
        <w:rPr>
          <w:noProof/>
        </w:rPr>
        <w:fldChar w:fldCharType="separate"/>
      </w:r>
      <w:r>
        <w:rPr>
          <w:noProof/>
        </w:rPr>
        <w:t>10</w:t>
      </w:r>
      <w:r>
        <w:rPr>
          <w:noProof/>
        </w:rPr>
        <w:fldChar w:fldCharType="end"/>
      </w:r>
    </w:p>
    <w:p w14:paraId="3F2473B3" w14:textId="48E7D3D5" w:rsidR="00E311A6" w:rsidRDefault="00E311A6">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Component: HomeView</w:t>
      </w:r>
      <w:r>
        <w:rPr>
          <w:noProof/>
        </w:rPr>
        <w:tab/>
      </w:r>
      <w:r>
        <w:rPr>
          <w:noProof/>
        </w:rPr>
        <w:fldChar w:fldCharType="begin"/>
      </w:r>
      <w:r>
        <w:rPr>
          <w:noProof/>
        </w:rPr>
        <w:instrText xml:space="preserve"> PAGEREF _Toc121896449 \h </w:instrText>
      </w:r>
      <w:r>
        <w:rPr>
          <w:noProof/>
        </w:rPr>
      </w:r>
      <w:r>
        <w:rPr>
          <w:noProof/>
        </w:rPr>
        <w:fldChar w:fldCharType="separate"/>
      </w:r>
      <w:r>
        <w:rPr>
          <w:noProof/>
        </w:rPr>
        <w:t>11</w:t>
      </w:r>
      <w:r>
        <w:rPr>
          <w:noProof/>
        </w:rPr>
        <w:fldChar w:fldCharType="end"/>
      </w:r>
    </w:p>
    <w:p w14:paraId="74775DFC" w14:textId="2233DBBB" w:rsidR="00E311A6" w:rsidRDefault="00E311A6">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Component: SearchingView</w:t>
      </w:r>
      <w:r>
        <w:rPr>
          <w:noProof/>
        </w:rPr>
        <w:tab/>
      </w:r>
      <w:r>
        <w:rPr>
          <w:noProof/>
        </w:rPr>
        <w:fldChar w:fldCharType="begin"/>
      </w:r>
      <w:r>
        <w:rPr>
          <w:noProof/>
        </w:rPr>
        <w:instrText xml:space="preserve"> PAGEREF _Toc121896450 \h </w:instrText>
      </w:r>
      <w:r>
        <w:rPr>
          <w:noProof/>
        </w:rPr>
      </w:r>
      <w:r>
        <w:rPr>
          <w:noProof/>
        </w:rPr>
        <w:fldChar w:fldCharType="separate"/>
      </w:r>
      <w:r>
        <w:rPr>
          <w:noProof/>
        </w:rPr>
        <w:t>11</w:t>
      </w:r>
      <w:r>
        <w:rPr>
          <w:noProof/>
        </w:rPr>
        <w:fldChar w:fldCharType="end"/>
      </w:r>
    </w:p>
    <w:p w14:paraId="225D8316" w14:textId="15D70CE2" w:rsidR="00E311A6" w:rsidRDefault="00E311A6">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Component: RecipeView</w:t>
      </w:r>
      <w:r>
        <w:rPr>
          <w:noProof/>
        </w:rPr>
        <w:tab/>
      </w:r>
      <w:r>
        <w:rPr>
          <w:noProof/>
        </w:rPr>
        <w:fldChar w:fldCharType="begin"/>
      </w:r>
      <w:r>
        <w:rPr>
          <w:noProof/>
        </w:rPr>
        <w:instrText xml:space="preserve"> PAGEREF _Toc121896451 \h </w:instrText>
      </w:r>
      <w:r>
        <w:rPr>
          <w:noProof/>
        </w:rPr>
      </w:r>
      <w:r>
        <w:rPr>
          <w:noProof/>
        </w:rPr>
        <w:fldChar w:fldCharType="separate"/>
      </w:r>
      <w:r>
        <w:rPr>
          <w:noProof/>
        </w:rPr>
        <w:t>11</w:t>
      </w:r>
      <w:r>
        <w:rPr>
          <w:noProof/>
        </w:rPr>
        <w:fldChar w:fldCharType="end"/>
      </w:r>
    </w:p>
    <w:p w14:paraId="787AA440" w14:textId="13C0DFED" w:rsidR="00E311A6" w:rsidRDefault="00E311A6">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Component: UploadRecipeView</w:t>
      </w:r>
      <w:r>
        <w:rPr>
          <w:noProof/>
        </w:rPr>
        <w:tab/>
      </w:r>
      <w:r>
        <w:rPr>
          <w:noProof/>
        </w:rPr>
        <w:fldChar w:fldCharType="begin"/>
      </w:r>
      <w:r>
        <w:rPr>
          <w:noProof/>
        </w:rPr>
        <w:instrText xml:space="preserve"> PAGEREF _Toc121896452 \h </w:instrText>
      </w:r>
      <w:r>
        <w:rPr>
          <w:noProof/>
        </w:rPr>
      </w:r>
      <w:r>
        <w:rPr>
          <w:noProof/>
        </w:rPr>
        <w:fldChar w:fldCharType="separate"/>
      </w:r>
      <w:r>
        <w:rPr>
          <w:noProof/>
        </w:rPr>
        <w:t>11</w:t>
      </w:r>
      <w:r>
        <w:rPr>
          <w:noProof/>
        </w:rPr>
        <w:fldChar w:fldCharType="end"/>
      </w:r>
    </w:p>
    <w:p w14:paraId="13FC3379" w14:textId="2DEC40EA" w:rsidR="00E311A6" w:rsidRDefault="00E311A6">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Component: CartView</w:t>
      </w:r>
      <w:r>
        <w:rPr>
          <w:noProof/>
        </w:rPr>
        <w:tab/>
      </w:r>
      <w:r>
        <w:rPr>
          <w:noProof/>
        </w:rPr>
        <w:fldChar w:fldCharType="begin"/>
      </w:r>
      <w:r>
        <w:rPr>
          <w:noProof/>
        </w:rPr>
        <w:instrText xml:space="preserve"> PAGEREF _Toc121896453 \h </w:instrText>
      </w:r>
      <w:r>
        <w:rPr>
          <w:noProof/>
        </w:rPr>
      </w:r>
      <w:r>
        <w:rPr>
          <w:noProof/>
        </w:rPr>
        <w:fldChar w:fldCharType="separate"/>
      </w:r>
      <w:r>
        <w:rPr>
          <w:noProof/>
        </w:rPr>
        <w:t>11</w:t>
      </w:r>
      <w:r>
        <w:rPr>
          <w:noProof/>
        </w:rPr>
        <w:fldChar w:fldCharType="end"/>
      </w:r>
    </w:p>
    <w:p w14:paraId="4D4F6520" w14:textId="4CF4DF41" w:rsidR="00E311A6" w:rsidRDefault="00E311A6">
      <w:pPr>
        <w:pStyle w:val="TOC2"/>
        <w:tabs>
          <w:tab w:val="left" w:pos="1000"/>
        </w:tabs>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Component: OrderView</w:t>
      </w:r>
      <w:r>
        <w:rPr>
          <w:noProof/>
        </w:rPr>
        <w:tab/>
      </w:r>
      <w:r>
        <w:rPr>
          <w:noProof/>
        </w:rPr>
        <w:fldChar w:fldCharType="begin"/>
      </w:r>
      <w:r>
        <w:rPr>
          <w:noProof/>
        </w:rPr>
        <w:instrText xml:space="preserve"> PAGEREF _Toc121896454 \h </w:instrText>
      </w:r>
      <w:r>
        <w:rPr>
          <w:noProof/>
        </w:rPr>
      </w:r>
      <w:r>
        <w:rPr>
          <w:noProof/>
        </w:rPr>
        <w:fldChar w:fldCharType="separate"/>
      </w:r>
      <w:r>
        <w:rPr>
          <w:noProof/>
        </w:rPr>
        <w:t>12</w:t>
      </w:r>
      <w:r>
        <w:rPr>
          <w:noProof/>
        </w:rPr>
        <w:fldChar w:fldCharType="end"/>
      </w:r>
    </w:p>
    <w:p w14:paraId="79E750FE" w14:textId="3B50B5E9" w:rsidR="00E311A6" w:rsidRDefault="00E311A6">
      <w:pPr>
        <w:pStyle w:val="TOC2"/>
        <w:tabs>
          <w:tab w:val="left" w:pos="1000"/>
        </w:tabs>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Component: BillView</w:t>
      </w:r>
      <w:r>
        <w:rPr>
          <w:noProof/>
        </w:rPr>
        <w:tab/>
      </w:r>
      <w:r>
        <w:rPr>
          <w:noProof/>
        </w:rPr>
        <w:fldChar w:fldCharType="begin"/>
      </w:r>
      <w:r>
        <w:rPr>
          <w:noProof/>
        </w:rPr>
        <w:instrText xml:space="preserve"> PAGEREF _Toc121896455 \h </w:instrText>
      </w:r>
      <w:r>
        <w:rPr>
          <w:noProof/>
        </w:rPr>
      </w:r>
      <w:r>
        <w:rPr>
          <w:noProof/>
        </w:rPr>
        <w:fldChar w:fldCharType="separate"/>
      </w:r>
      <w:r>
        <w:rPr>
          <w:noProof/>
        </w:rPr>
        <w:t>12</w:t>
      </w:r>
      <w:r>
        <w:rPr>
          <w:noProof/>
        </w:rPr>
        <w:fldChar w:fldCharType="end"/>
      </w:r>
    </w:p>
    <w:p w14:paraId="3A1B0E58" w14:textId="6B5A41F5" w:rsidR="00E311A6" w:rsidRDefault="00E311A6">
      <w:pPr>
        <w:pStyle w:val="TOC2"/>
        <w:tabs>
          <w:tab w:val="left" w:pos="1000"/>
        </w:tabs>
        <w:rPr>
          <w:rFonts w:asciiTheme="minorHAnsi" w:eastAsiaTheme="minorEastAsia" w:hAnsiTheme="minorHAnsi" w:cstheme="minorBidi"/>
          <w:noProof/>
          <w:sz w:val="22"/>
          <w:szCs w:val="22"/>
        </w:rPr>
      </w:pPr>
      <w:r>
        <w:rPr>
          <w:noProof/>
        </w:rPr>
        <w:t>4.9</w:t>
      </w:r>
      <w:r>
        <w:rPr>
          <w:rFonts w:asciiTheme="minorHAnsi" w:eastAsiaTheme="minorEastAsia" w:hAnsiTheme="minorHAnsi" w:cstheme="minorBidi"/>
          <w:noProof/>
          <w:sz w:val="22"/>
          <w:szCs w:val="22"/>
        </w:rPr>
        <w:tab/>
      </w:r>
      <w:r>
        <w:rPr>
          <w:noProof/>
        </w:rPr>
        <w:t>Component: AccountView</w:t>
      </w:r>
      <w:r>
        <w:rPr>
          <w:noProof/>
        </w:rPr>
        <w:tab/>
      </w:r>
      <w:r>
        <w:rPr>
          <w:noProof/>
        </w:rPr>
        <w:fldChar w:fldCharType="begin"/>
      </w:r>
      <w:r>
        <w:rPr>
          <w:noProof/>
        </w:rPr>
        <w:instrText xml:space="preserve"> PAGEREF _Toc121896456 \h </w:instrText>
      </w:r>
      <w:r>
        <w:rPr>
          <w:noProof/>
        </w:rPr>
      </w:r>
      <w:r>
        <w:rPr>
          <w:noProof/>
        </w:rPr>
        <w:fldChar w:fldCharType="separate"/>
      </w:r>
      <w:r>
        <w:rPr>
          <w:noProof/>
        </w:rPr>
        <w:t>12</w:t>
      </w:r>
      <w:r>
        <w:rPr>
          <w:noProof/>
        </w:rPr>
        <w:fldChar w:fldCharType="end"/>
      </w:r>
    </w:p>
    <w:p w14:paraId="3B02195D" w14:textId="3B3CA3C3" w:rsidR="00E311A6" w:rsidRDefault="00E311A6">
      <w:pPr>
        <w:pStyle w:val="TOC2"/>
        <w:tabs>
          <w:tab w:val="left" w:pos="1200"/>
        </w:tabs>
        <w:rPr>
          <w:rFonts w:asciiTheme="minorHAnsi" w:eastAsiaTheme="minorEastAsia" w:hAnsiTheme="minorHAnsi" w:cstheme="minorBidi"/>
          <w:noProof/>
          <w:sz w:val="22"/>
          <w:szCs w:val="22"/>
        </w:rPr>
      </w:pPr>
      <w:r>
        <w:rPr>
          <w:noProof/>
        </w:rPr>
        <w:t>4.10</w:t>
      </w:r>
      <w:r>
        <w:rPr>
          <w:rFonts w:asciiTheme="minorHAnsi" w:eastAsiaTheme="minorEastAsia" w:hAnsiTheme="minorHAnsi" w:cstheme="minorBidi"/>
          <w:noProof/>
          <w:sz w:val="22"/>
          <w:szCs w:val="22"/>
        </w:rPr>
        <w:tab/>
      </w:r>
      <w:r>
        <w:rPr>
          <w:noProof/>
        </w:rPr>
        <w:t>Component: NotificationView</w:t>
      </w:r>
      <w:r>
        <w:rPr>
          <w:noProof/>
        </w:rPr>
        <w:tab/>
      </w:r>
      <w:r>
        <w:rPr>
          <w:noProof/>
        </w:rPr>
        <w:fldChar w:fldCharType="begin"/>
      </w:r>
      <w:r>
        <w:rPr>
          <w:noProof/>
        </w:rPr>
        <w:instrText xml:space="preserve"> PAGEREF _Toc121896457 \h </w:instrText>
      </w:r>
      <w:r>
        <w:rPr>
          <w:noProof/>
        </w:rPr>
      </w:r>
      <w:r>
        <w:rPr>
          <w:noProof/>
        </w:rPr>
        <w:fldChar w:fldCharType="separate"/>
      </w:r>
      <w:r>
        <w:rPr>
          <w:noProof/>
        </w:rPr>
        <w:t>13</w:t>
      </w:r>
      <w:r>
        <w:rPr>
          <w:noProof/>
        </w:rPr>
        <w:fldChar w:fldCharType="end"/>
      </w:r>
    </w:p>
    <w:p w14:paraId="5A93E4FE" w14:textId="0F87237A" w:rsidR="00E311A6" w:rsidRDefault="00E311A6">
      <w:pPr>
        <w:pStyle w:val="TOC2"/>
        <w:tabs>
          <w:tab w:val="left" w:pos="120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Component: ManagementView</w:t>
      </w:r>
      <w:r>
        <w:rPr>
          <w:noProof/>
        </w:rPr>
        <w:tab/>
      </w:r>
      <w:r>
        <w:rPr>
          <w:noProof/>
        </w:rPr>
        <w:fldChar w:fldCharType="begin"/>
      </w:r>
      <w:r>
        <w:rPr>
          <w:noProof/>
        </w:rPr>
        <w:instrText xml:space="preserve"> PAGEREF _Toc121896458 \h </w:instrText>
      </w:r>
      <w:r>
        <w:rPr>
          <w:noProof/>
        </w:rPr>
      </w:r>
      <w:r>
        <w:rPr>
          <w:noProof/>
        </w:rPr>
        <w:fldChar w:fldCharType="separate"/>
      </w:r>
      <w:r>
        <w:rPr>
          <w:noProof/>
        </w:rPr>
        <w:t>13</w:t>
      </w:r>
      <w:r>
        <w:rPr>
          <w:noProof/>
        </w:rPr>
        <w:fldChar w:fldCharType="end"/>
      </w:r>
    </w:p>
    <w:p w14:paraId="76C4C6CD" w14:textId="7A0E98EE" w:rsidR="00E311A6" w:rsidRDefault="00E311A6">
      <w:pPr>
        <w:pStyle w:val="TOC2"/>
        <w:tabs>
          <w:tab w:val="left" w:pos="120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Component: AuthController</w:t>
      </w:r>
      <w:r>
        <w:rPr>
          <w:noProof/>
        </w:rPr>
        <w:tab/>
      </w:r>
      <w:r>
        <w:rPr>
          <w:noProof/>
        </w:rPr>
        <w:fldChar w:fldCharType="begin"/>
      </w:r>
      <w:r>
        <w:rPr>
          <w:noProof/>
        </w:rPr>
        <w:instrText xml:space="preserve"> PAGEREF _Toc121896459 \h </w:instrText>
      </w:r>
      <w:r>
        <w:rPr>
          <w:noProof/>
        </w:rPr>
      </w:r>
      <w:r>
        <w:rPr>
          <w:noProof/>
        </w:rPr>
        <w:fldChar w:fldCharType="separate"/>
      </w:r>
      <w:r>
        <w:rPr>
          <w:noProof/>
        </w:rPr>
        <w:t>13</w:t>
      </w:r>
      <w:r>
        <w:rPr>
          <w:noProof/>
        </w:rPr>
        <w:fldChar w:fldCharType="end"/>
      </w:r>
    </w:p>
    <w:p w14:paraId="760BA134" w14:textId="66E0D6AC" w:rsidR="00E311A6" w:rsidRDefault="00E311A6">
      <w:pPr>
        <w:pStyle w:val="TOC2"/>
        <w:tabs>
          <w:tab w:val="left" w:pos="120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Component: HomeController</w:t>
      </w:r>
      <w:r>
        <w:rPr>
          <w:noProof/>
        </w:rPr>
        <w:tab/>
      </w:r>
      <w:r>
        <w:rPr>
          <w:noProof/>
        </w:rPr>
        <w:fldChar w:fldCharType="begin"/>
      </w:r>
      <w:r>
        <w:rPr>
          <w:noProof/>
        </w:rPr>
        <w:instrText xml:space="preserve"> PAGEREF _Toc121896460 \h </w:instrText>
      </w:r>
      <w:r>
        <w:rPr>
          <w:noProof/>
        </w:rPr>
      </w:r>
      <w:r>
        <w:rPr>
          <w:noProof/>
        </w:rPr>
        <w:fldChar w:fldCharType="separate"/>
      </w:r>
      <w:r>
        <w:rPr>
          <w:noProof/>
        </w:rPr>
        <w:t>13</w:t>
      </w:r>
      <w:r>
        <w:rPr>
          <w:noProof/>
        </w:rPr>
        <w:fldChar w:fldCharType="end"/>
      </w:r>
    </w:p>
    <w:p w14:paraId="3734361C" w14:textId="22E367A5" w:rsidR="00E311A6" w:rsidRDefault="00E311A6">
      <w:pPr>
        <w:pStyle w:val="TOC2"/>
        <w:tabs>
          <w:tab w:val="left" w:pos="1200"/>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Component: SearchingController</w:t>
      </w:r>
      <w:r>
        <w:rPr>
          <w:noProof/>
        </w:rPr>
        <w:tab/>
      </w:r>
      <w:r>
        <w:rPr>
          <w:noProof/>
        </w:rPr>
        <w:fldChar w:fldCharType="begin"/>
      </w:r>
      <w:r>
        <w:rPr>
          <w:noProof/>
        </w:rPr>
        <w:instrText xml:space="preserve"> PAGEREF _Toc121896461 \h </w:instrText>
      </w:r>
      <w:r>
        <w:rPr>
          <w:noProof/>
        </w:rPr>
      </w:r>
      <w:r>
        <w:rPr>
          <w:noProof/>
        </w:rPr>
        <w:fldChar w:fldCharType="separate"/>
      </w:r>
      <w:r>
        <w:rPr>
          <w:noProof/>
        </w:rPr>
        <w:t>13</w:t>
      </w:r>
      <w:r>
        <w:rPr>
          <w:noProof/>
        </w:rPr>
        <w:fldChar w:fldCharType="end"/>
      </w:r>
    </w:p>
    <w:p w14:paraId="690CB180" w14:textId="569629D2" w:rsidR="00E311A6" w:rsidRDefault="00E311A6">
      <w:pPr>
        <w:pStyle w:val="TOC2"/>
        <w:tabs>
          <w:tab w:val="left" w:pos="1200"/>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Component: RecipeController</w:t>
      </w:r>
      <w:r>
        <w:rPr>
          <w:noProof/>
        </w:rPr>
        <w:tab/>
      </w:r>
      <w:r>
        <w:rPr>
          <w:noProof/>
        </w:rPr>
        <w:fldChar w:fldCharType="begin"/>
      </w:r>
      <w:r>
        <w:rPr>
          <w:noProof/>
        </w:rPr>
        <w:instrText xml:space="preserve"> PAGEREF _Toc121896462 \h </w:instrText>
      </w:r>
      <w:r>
        <w:rPr>
          <w:noProof/>
        </w:rPr>
      </w:r>
      <w:r>
        <w:rPr>
          <w:noProof/>
        </w:rPr>
        <w:fldChar w:fldCharType="separate"/>
      </w:r>
      <w:r>
        <w:rPr>
          <w:noProof/>
        </w:rPr>
        <w:t>14</w:t>
      </w:r>
      <w:r>
        <w:rPr>
          <w:noProof/>
        </w:rPr>
        <w:fldChar w:fldCharType="end"/>
      </w:r>
    </w:p>
    <w:p w14:paraId="270279D5" w14:textId="2CF7375C" w:rsidR="00E311A6" w:rsidRDefault="00E311A6">
      <w:pPr>
        <w:pStyle w:val="TOC2"/>
        <w:tabs>
          <w:tab w:val="left" w:pos="1200"/>
        </w:tabs>
        <w:rPr>
          <w:rFonts w:asciiTheme="minorHAnsi" w:eastAsiaTheme="minorEastAsia" w:hAnsiTheme="minorHAnsi" w:cstheme="minorBidi"/>
          <w:noProof/>
          <w:sz w:val="22"/>
          <w:szCs w:val="22"/>
        </w:rPr>
      </w:pPr>
      <w:r>
        <w:rPr>
          <w:noProof/>
        </w:rPr>
        <w:t>4.16</w:t>
      </w:r>
      <w:r>
        <w:rPr>
          <w:rFonts w:asciiTheme="minorHAnsi" w:eastAsiaTheme="minorEastAsia" w:hAnsiTheme="minorHAnsi" w:cstheme="minorBidi"/>
          <w:noProof/>
          <w:sz w:val="22"/>
          <w:szCs w:val="22"/>
        </w:rPr>
        <w:tab/>
      </w:r>
      <w:r>
        <w:rPr>
          <w:noProof/>
        </w:rPr>
        <w:t>Component: UploadRecipeController</w:t>
      </w:r>
      <w:r>
        <w:rPr>
          <w:noProof/>
        </w:rPr>
        <w:tab/>
      </w:r>
      <w:r>
        <w:rPr>
          <w:noProof/>
        </w:rPr>
        <w:fldChar w:fldCharType="begin"/>
      </w:r>
      <w:r>
        <w:rPr>
          <w:noProof/>
        </w:rPr>
        <w:instrText xml:space="preserve"> PAGEREF _Toc121896463 \h </w:instrText>
      </w:r>
      <w:r>
        <w:rPr>
          <w:noProof/>
        </w:rPr>
      </w:r>
      <w:r>
        <w:rPr>
          <w:noProof/>
        </w:rPr>
        <w:fldChar w:fldCharType="separate"/>
      </w:r>
      <w:r>
        <w:rPr>
          <w:noProof/>
        </w:rPr>
        <w:t>14</w:t>
      </w:r>
      <w:r>
        <w:rPr>
          <w:noProof/>
        </w:rPr>
        <w:fldChar w:fldCharType="end"/>
      </w:r>
    </w:p>
    <w:p w14:paraId="25089D4C" w14:textId="2B422464" w:rsidR="00E311A6" w:rsidRDefault="00E311A6">
      <w:pPr>
        <w:pStyle w:val="TOC2"/>
        <w:tabs>
          <w:tab w:val="left" w:pos="1200"/>
        </w:tabs>
        <w:rPr>
          <w:rFonts w:asciiTheme="minorHAnsi" w:eastAsiaTheme="minorEastAsia" w:hAnsiTheme="minorHAnsi" w:cstheme="minorBidi"/>
          <w:noProof/>
          <w:sz w:val="22"/>
          <w:szCs w:val="22"/>
        </w:rPr>
      </w:pPr>
      <w:r>
        <w:rPr>
          <w:noProof/>
        </w:rPr>
        <w:t>4.17</w:t>
      </w:r>
      <w:r>
        <w:rPr>
          <w:rFonts w:asciiTheme="minorHAnsi" w:eastAsiaTheme="minorEastAsia" w:hAnsiTheme="minorHAnsi" w:cstheme="minorBidi"/>
          <w:noProof/>
          <w:sz w:val="22"/>
          <w:szCs w:val="22"/>
        </w:rPr>
        <w:tab/>
      </w:r>
      <w:r>
        <w:rPr>
          <w:noProof/>
        </w:rPr>
        <w:t>Component: CartController</w:t>
      </w:r>
      <w:r>
        <w:rPr>
          <w:noProof/>
        </w:rPr>
        <w:tab/>
      </w:r>
      <w:r>
        <w:rPr>
          <w:noProof/>
        </w:rPr>
        <w:fldChar w:fldCharType="begin"/>
      </w:r>
      <w:r>
        <w:rPr>
          <w:noProof/>
        </w:rPr>
        <w:instrText xml:space="preserve"> PAGEREF _Toc121896464 \h </w:instrText>
      </w:r>
      <w:r>
        <w:rPr>
          <w:noProof/>
        </w:rPr>
      </w:r>
      <w:r>
        <w:rPr>
          <w:noProof/>
        </w:rPr>
        <w:fldChar w:fldCharType="separate"/>
      </w:r>
      <w:r>
        <w:rPr>
          <w:noProof/>
        </w:rPr>
        <w:t>14</w:t>
      </w:r>
      <w:r>
        <w:rPr>
          <w:noProof/>
        </w:rPr>
        <w:fldChar w:fldCharType="end"/>
      </w:r>
    </w:p>
    <w:p w14:paraId="568739EF" w14:textId="013A0CE0" w:rsidR="00E311A6" w:rsidRDefault="00E311A6">
      <w:pPr>
        <w:pStyle w:val="TOC2"/>
        <w:tabs>
          <w:tab w:val="left" w:pos="1200"/>
        </w:tabs>
        <w:rPr>
          <w:rFonts w:asciiTheme="minorHAnsi" w:eastAsiaTheme="minorEastAsia" w:hAnsiTheme="minorHAnsi" w:cstheme="minorBidi"/>
          <w:noProof/>
          <w:sz w:val="22"/>
          <w:szCs w:val="22"/>
        </w:rPr>
      </w:pPr>
      <w:r>
        <w:rPr>
          <w:noProof/>
        </w:rPr>
        <w:t>4.18</w:t>
      </w:r>
      <w:r>
        <w:rPr>
          <w:rFonts w:asciiTheme="minorHAnsi" w:eastAsiaTheme="minorEastAsia" w:hAnsiTheme="minorHAnsi" w:cstheme="minorBidi"/>
          <w:noProof/>
          <w:sz w:val="22"/>
          <w:szCs w:val="22"/>
        </w:rPr>
        <w:tab/>
      </w:r>
      <w:r>
        <w:rPr>
          <w:noProof/>
        </w:rPr>
        <w:t>Component: OrderController</w:t>
      </w:r>
      <w:r>
        <w:rPr>
          <w:noProof/>
        </w:rPr>
        <w:tab/>
      </w:r>
      <w:r>
        <w:rPr>
          <w:noProof/>
        </w:rPr>
        <w:fldChar w:fldCharType="begin"/>
      </w:r>
      <w:r>
        <w:rPr>
          <w:noProof/>
        </w:rPr>
        <w:instrText xml:space="preserve"> PAGEREF _Toc121896465 \h </w:instrText>
      </w:r>
      <w:r>
        <w:rPr>
          <w:noProof/>
        </w:rPr>
      </w:r>
      <w:r>
        <w:rPr>
          <w:noProof/>
        </w:rPr>
        <w:fldChar w:fldCharType="separate"/>
      </w:r>
      <w:r>
        <w:rPr>
          <w:noProof/>
        </w:rPr>
        <w:t>14</w:t>
      </w:r>
      <w:r>
        <w:rPr>
          <w:noProof/>
        </w:rPr>
        <w:fldChar w:fldCharType="end"/>
      </w:r>
    </w:p>
    <w:p w14:paraId="1CC6710D" w14:textId="092432AA" w:rsidR="00E311A6" w:rsidRDefault="00E311A6">
      <w:pPr>
        <w:pStyle w:val="TOC2"/>
        <w:tabs>
          <w:tab w:val="left" w:pos="1200"/>
        </w:tabs>
        <w:rPr>
          <w:rFonts w:asciiTheme="minorHAnsi" w:eastAsiaTheme="minorEastAsia" w:hAnsiTheme="minorHAnsi" w:cstheme="minorBidi"/>
          <w:noProof/>
          <w:sz w:val="22"/>
          <w:szCs w:val="22"/>
        </w:rPr>
      </w:pPr>
      <w:r>
        <w:rPr>
          <w:noProof/>
        </w:rPr>
        <w:t>4.19</w:t>
      </w:r>
      <w:r>
        <w:rPr>
          <w:rFonts w:asciiTheme="minorHAnsi" w:eastAsiaTheme="minorEastAsia" w:hAnsiTheme="minorHAnsi" w:cstheme="minorBidi"/>
          <w:noProof/>
          <w:sz w:val="22"/>
          <w:szCs w:val="22"/>
        </w:rPr>
        <w:tab/>
      </w:r>
      <w:r>
        <w:rPr>
          <w:noProof/>
        </w:rPr>
        <w:t>Component: BillController</w:t>
      </w:r>
      <w:r>
        <w:rPr>
          <w:noProof/>
        </w:rPr>
        <w:tab/>
      </w:r>
      <w:r>
        <w:rPr>
          <w:noProof/>
        </w:rPr>
        <w:fldChar w:fldCharType="begin"/>
      </w:r>
      <w:r>
        <w:rPr>
          <w:noProof/>
        </w:rPr>
        <w:instrText xml:space="preserve"> PAGEREF _Toc121896466 \h </w:instrText>
      </w:r>
      <w:r>
        <w:rPr>
          <w:noProof/>
        </w:rPr>
      </w:r>
      <w:r>
        <w:rPr>
          <w:noProof/>
        </w:rPr>
        <w:fldChar w:fldCharType="separate"/>
      </w:r>
      <w:r>
        <w:rPr>
          <w:noProof/>
        </w:rPr>
        <w:t>15</w:t>
      </w:r>
      <w:r>
        <w:rPr>
          <w:noProof/>
        </w:rPr>
        <w:fldChar w:fldCharType="end"/>
      </w:r>
    </w:p>
    <w:p w14:paraId="03EBB06E" w14:textId="76ABB136" w:rsidR="00E311A6" w:rsidRDefault="00E311A6">
      <w:pPr>
        <w:pStyle w:val="TOC2"/>
        <w:tabs>
          <w:tab w:val="left" w:pos="1200"/>
        </w:tabs>
        <w:rPr>
          <w:rFonts w:asciiTheme="minorHAnsi" w:eastAsiaTheme="minorEastAsia" w:hAnsiTheme="minorHAnsi" w:cstheme="minorBidi"/>
          <w:noProof/>
          <w:sz w:val="22"/>
          <w:szCs w:val="22"/>
        </w:rPr>
      </w:pPr>
      <w:r>
        <w:rPr>
          <w:noProof/>
        </w:rPr>
        <w:t>4.20</w:t>
      </w:r>
      <w:r>
        <w:rPr>
          <w:rFonts w:asciiTheme="minorHAnsi" w:eastAsiaTheme="minorEastAsia" w:hAnsiTheme="minorHAnsi" w:cstheme="minorBidi"/>
          <w:noProof/>
          <w:sz w:val="22"/>
          <w:szCs w:val="22"/>
        </w:rPr>
        <w:tab/>
      </w:r>
      <w:r>
        <w:rPr>
          <w:noProof/>
        </w:rPr>
        <w:t>Component: AccountController</w:t>
      </w:r>
      <w:r>
        <w:rPr>
          <w:noProof/>
        </w:rPr>
        <w:tab/>
      </w:r>
      <w:r>
        <w:rPr>
          <w:noProof/>
        </w:rPr>
        <w:fldChar w:fldCharType="begin"/>
      </w:r>
      <w:r>
        <w:rPr>
          <w:noProof/>
        </w:rPr>
        <w:instrText xml:space="preserve"> PAGEREF _Toc121896467 \h </w:instrText>
      </w:r>
      <w:r>
        <w:rPr>
          <w:noProof/>
        </w:rPr>
      </w:r>
      <w:r>
        <w:rPr>
          <w:noProof/>
        </w:rPr>
        <w:fldChar w:fldCharType="separate"/>
      </w:r>
      <w:r>
        <w:rPr>
          <w:noProof/>
        </w:rPr>
        <w:t>15</w:t>
      </w:r>
      <w:r>
        <w:rPr>
          <w:noProof/>
        </w:rPr>
        <w:fldChar w:fldCharType="end"/>
      </w:r>
    </w:p>
    <w:p w14:paraId="03DC21FD" w14:textId="1D8C6578" w:rsidR="00E311A6" w:rsidRDefault="00E311A6">
      <w:pPr>
        <w:pStyle w:val="TOC2"/>
        <w:tabs>
          <w:tab w:val="left" w:pos="120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Component: NotificationController</w:t>
      </w:r>
      <w:r>
        <w:rPr>
          <w:noProof/>
        </w:rPr>
        <w:tab/>
      </w:r>
      <w:r>
        <w:rPr>
          <w:noProof/>
        </w:rPr>
        <w:fldChar w:fldCharType="begin"/>
      </w:r>
      <w:r>
        <w:rPr>
          <w:noProof/>
        </w:rPr>
        <w:instrText xml:space="preserve"> PAGEREF _Toc121896468 \h </w:instrText>
      </w:r>
      <w:r>
        <w:rPr>
          <w:noProof/>
        </w:rPr>
      </w:r>
      <w:r>
        <w:rPr>
          <w:noProof/>
        </w:rPr>
        <w:fldChar w:fldCharType="separate"/>
      </w:r>
      <w:r>
        <w:rPr>
          <w:noProof/>
        </w:rPr>
        <w:t>15</w:t>
      </w:r>
      <w:r>
        <w:rPr>
          <w:noProof/>
        </w:rPr>
        <w:fldChar w:fldCharType="end"/>
      </w:r>
    </w:p>
    <w:p w14:paraId="2F1098F7" w14:textId="0E5ED536" w:rsidR="00E311A6" w:rsidRDefault="00E311A6">
      <w:pPr>
        <w:pStyle w:val="TOC2"/>
        <w:tabs>
          <w:tab w:val="left" w:pos="120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Component: ManagementController</w:t>
      </w:r>
      <w:r>
        <w:rPr>
          <w:noProof/>
        </w:rPr>
        <w:tab/>
      </w:r>
      <w:r>
        <w:rPr>
          <w:noProof/>
        </w:rPr>
        <w:fldChar w:fldCharType="begin"/>
      </w:r>
      <w:r>
        <w:rPr>
          <w:noProof/>
        </w:rPr>
        <w:instrText xml:space="preserve"> PAGEREF _Toc121896469 \h </w:instrText>
      </w:r>
      <w:r>
        <w:rPr>
          <w:noProof/>
        </w:rPr>
      </w:r>
      <w:r>
        <w:rPr>
          <w:noProof/>
        </w:rPr>
        <w:fldChar w:fldCharType="separate"/>
      </w:r>
      <w:r>
        <w:rPr>
          <w:noProof/>
        </w:rPr>
        <w:t>16</w:t>
      </w:r>
      <w:r>
        <w:rPr>
          <w:noProof/>
        </w:rPr>
        <w:fldChar w:fldCharType="end"/>
      </w:r>
    </w:p>
    <w:p w14:paraId="2AC8FC18" w14:textId="70BE3F9C" w:rsidR="00E311A6" w:rsidRDefault="00E311A6">
      <w:pPr>
        <w:pStyle w:val="TOC2"/>
        <w:tabs>
          <w:tab w:val="left" w:pos="1200"/>
        </w:tabs>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Component: AccountModel</w:t>
      </w:r>
      <w:r>
        <w:rPr>
          <w:noProof/>
        </w:rPr>
        <w:tab/>
      </w:r>
      <w:r>
        <w:rPr>
          <w:noProof/>
        </w:rPr>
        <w:fldChar w:fldCharType="begin"/>
      </w:r>
      <w:r>
        <w:rPr>
          <w:noProof/>
        </w:rPr>
        <w:instrText xml:space="preserve"> PAGEREF _Toc121896470 \h </w:instrText>
      </w:r>
      <w:r>
        <w:rPr>
          <w:noProof/>
        </w:rPr>
      </w:r>
      <w:r>
        <w:rPr>
          <w:noProof/>
        </w:rPr>
        <w:fldChar w:fldCharType="separate"/>
      </w:r>
      <w:r>
        <w:rPr>
          <w:noProof/>
        </w:rPr>
        <w:t>16</w:t>
      </w:r>
      <w:r>
        <w:rPr>
          <w:noProof/>
        </w:rPr>
        <w:fldChar w:fldCharType="end"/>
      </w:r>
    </w:p>
    <w:p w14:paraId="7B7BFFAE" w14:textId="6FEEFE06" w:rsidR="00E311A6" w:rsidRDefault="00E311A6">
      <w:pPr>
        <w:pStyle w:val="TOC2"/>
        <w:tabs>
          <w:tab w:val="left" w:pos="1200"/>
        </w:tabs>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Component: PostModel</w:t>
      </w:r>
      <w:r>
        <w:rPr>
          <w:noProof/>
        </w:rPr>
        <w:tab/>
      </w:r>
      <w:r>
        <w:rPr>
          <w:noProof/>
        </w:rPr>
        <w:fldChar w:fldCharType="begin"/>
      </w:r>
      <w:r>
        <w:rPr>
          <w:noProof/>
        </w:rPr>
        <w:instrText xml:space="preserve"> PAGEREF _Toc121896471 \h </w:instrText>
      </w:r>
      <w:r>
        <w:rPr>
          <w:noProof/>
        </w:rPr>
      </w:r>
      <w:r>
        <w:rPr>
          <w:noProof/>
        </w:rPr>
        <w:fldChar w:fldCharType="separate"/>
      </w:r>
      <w:r>
        <w:rPr>
          <w:noProof/>
        </w:rPr>
        <w:t>17</w:t>
      </w:r>
      <w:r>
        <w:rPr>
          <w:noProof/>
        </w:rPr>
        <w:fldChar w:fldCharType="end"/>
      </w:r>
    </w:p>
    <w:p w14:paraId="5F0CA3AE" w14:textId="0C0C42AE" w:rsidR="00E311A6" w:rsidRDefault="00E311A6">
      <w:pPr>
        <w:pStyle w:val="TOC2"/>
        <w:tabs>
          <w:tab w:val="left" w:pos="1200"/>
        </w:tabs>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Component: SearchingModel</w:t>
      </w:r>
      <w:r>
        <w:rPr>
          <w:noProof/>
        </w:rPr>
        <w:tab/>
      </w:r>
      <w:r>
        <w:rPr>
          <w:noProof/>
        </w:rPr>
        <w:fldChar w:fldCharType="begin"/>
      </w:r>
      <w:r>
        <w:rPr>
          <w:noProof/>
        </w:rPr>
        <w:instrText xml:space="preserve"> PAGEREF _Toc121896472 \h </w:instrText>
      </w:r>
      <w:r>
        <w:rPr>
          <w:noProof/>
        </w:rPr>
      </w:r>
      <w:r>
        <w:rPr>
          <w:noProof/>
        </w:rPr>
        <w:fldChar w:fldCharType="separate"/>
      </w:r>
      <w:r>
        <w:rPr>
          <w:noProof/>
        </w:rPr>
        <w:t>17</w:t>
      </w:r>
      <w:r>
        <w:rPr>
          <w:noProof/>
        </w:rPr>
        <w:fldChar w:fldCharType="end"/>
      </w:r>
    </w:p>
    <w:p w14:paraId="02F03297" w14:textId="308A390A" w:rsidR="00E311A6" w:rsidRDefault="00E311A6">
      <w:pPr>
        <w:pStyle w:val="TOC2"/>
        <w:tabs>
          <w:tab w:val="left" w:pos="1200"/>
        </w:tabs>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Component: OrderIngredientModel</w:t>
      </w:r>
      <w:r>
        <w:rPr>
          <w:noProof/>
        </w:rPr>
        <w:tab/>
      </w:r>
      <w:r>
        <w:rPr>
          <w:noProof/>
        </w:rPr>
        <w:fldChar w:fldCharType="begin"/>
      </w:r>
      <w:r>
        <w:rPr>
          <w:noProof/>
        </w:rPr>
        <w:instrText xml:space="preserve"> PAGEREF _Toc121896473 \h </w:instrText>
      </w:r>
      <w:r>
        <w:rPr>
          <w:noProof/>
        </w:rPr>
      </w:r>
      <w:r>
        <w:rPr>
          <w:noProof/>
        </w:rPr>
        <w:fldChar w:fldCharType="separate"/>
      </w:r>
      <w:r>
        <w:rPr>
          <w:noProof/>
        </w:rPr>
        <w:t>18</w:t>
      </w:r>
      <w:r>
        <w:rPr>
          <w:noProof/>
        </w:rPr>
        <w:fldChar w:fldCharType="end"/>
      </w:r>
    </w:p>
    <w:p w14:paraId="53D17F4E" w14:textId="5FF63590" w:rsidR="00E311A6" w:rsidRDefault="00E311A6">
      <w:pPr>
        <w:pStyle w:val="TOC2"/>
        <w:tabs>
          <w:tab w:val="left" w:pos="1200"/>
        </w:tabs>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Component: BillModel</w:t>
      </w:r>
      <w:r>
        <w:rPr>
          <w:noProof/>
        </w:rPr>
        <w:tab/>
      </w:r>
      <w:r>
        <w:rPr>
          <w:noProof/>
        </w:rPr>
        <w:fldChar w:fldCharType="begin"/>
      </w:r>
      <w:r>
        <w:rPr>
          <w:noProof/>
        </w:rPr>
        <w:instrText xml:space="preserve"> PAGEREF _Toc121896474 \h </w:instrText>
      </w:r>
      <w:r>
        <w:rPr>
          <w:noProof/>
        </w:rPr>
      </w:r>
      <w:r>
        <w:rPr>
          <w:noProof/>
        </w:rPr>
        <w:fldChar w:fldCharType="separate"/>
      </w:r>
      <w:r>
        <w:rPr>
          <w:noProof/>
        </w:rPr>
        <w:t>18</w:t>
      </w:r>
      <w:r>
        <w:rPr>
          <w:noProof/>
        </w:rPr>
        <w:fldChar w:fldCharType="end"/>
      </w:r>
    </w:p>
    <w:p w14:paraId="270DB2E0" w14:textId="0A3259E8" w:rsidR="00E311A6" w:rsidRDefault="00E311A6">
      <w:pPr>
        <w:pStyle w:val="TOC2"/>
        <w:tabs>
          <w:tab w:val="left" w:pos="1200"/>
        </w:tabs>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Component: AccountService</w:t>
      </w:r>
      <w:r>
        <w:rPr>
          <w:noProof/>
        </w:rPr>
        <w:tab/>
      </w:r>
      <w:r>
        <w:rPr>
          <w:noProof/>
        </w:rPr>
        <w:fldChar w:fldCharType="begin"/>
      </w:r>
      <w:r>
        <w:rPr>
          <w:noProof/>
        </w:rPr>
        <w:instrText xml:space="preserve"> PAGEREF _Toc121896475 \h </w:instrText>
      </w:r>
      <w:r>
        <w:rPr>
          <w:noProof/>
        </w:rPr>
      </w:r>
      <w:r>
        <w:rPr>
          <w:noProof/>
        </w:rPr>
        <w:fldChar w:fldCharType="separate"/>
      </w:r>
      <w:r>
        <w:rPr>
          <w:noProof/>
        </w:rPr>
        <w:t>18</w:t>
      </w:r>
      <w:r>
        <w:rPr>
          <w:noProof/>
        </w:rPr>
        <w:fldChar w:fldCharType="end"/>
      </w:r>
    </w:p>
    <w:p w14:paraId="5393F631" w14:textId="6C50BC18" w:rsidR="00E311A6" w:rsidRDefault="00E311A6">
      <w:pPr>
        <w:pStyle w:val="TOC2"/>
        <w:tabs>
          <w:tab w:val="left" w:pos="1200"/>
        </w:tabs>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Component: PostService</w:t>
      </w:r>
      <w:r>
        <w:rPr>
          <w:noProof/>
        </w:rPr>
        <w:tab/>
      </w:r>
      <w:r>
        <w:rPr>
          <w:noProof/>
        </w:rPr>
        <w:fldChar w:fldCharType="begin"/>
      </w:r>
      <w:r>
        <w:rPr>
          <w:noProof/>
        </w:rPr>
        <w:instrText xml:space="preserve"> PAGEREF _Toc121896476 \h </w:instrText>
      </w:r>
      <w:r>
        <w:rPr>
          <w:noProof/>
        </w:rPr>
      </w:r>
      <w:r>
        <w:rPr>
          <w:noProof/>
        </w:rPr>
        <w:fldChar w:fldCharType="separate"/>
      </w:r>
      <w:r>
        <w:rPr>
          <w:noProof/>
        </w:rPr>
        <w:t>19</w:t>
      </w:r>
      <w:r>
        <w:rPr>
          <w:noProof/>
        </w:rPr>
        <w:fldChar w:fldCharType="end"/>
      </w:r>
    </w:p>
    <w:p w14:paraId="6E58A631" w14:textId="5139E576" w:rsidR="00E311A6" w:rsidRDefault="00E311A6">
      <w:pPr>
        <w:pStyle w:val="TOC2"/>
        <w:tabs>
          <w:tab w:val="left" w:pos="1200"/>
        </w:tabs>
        <w:rPr>
          <w:rFonts w:asciiTheme="minorHAnsi" w:eastAsiaTheme="minorEastAsia" w:hAnsiTheme="minorHAnsi" w:cstheme="minorBidi"/>
          <w:noProof/>
          <w:sz w:val="22"/>
          <w:szCs w:val="22"/>
        </w:rPr>
      </w:pPr>
      <w:r>
        <w:rPr>
          <w:noProof/>
        </w:rPr>
        <w:t>4.30</w:t>
      </w:r>
      <w:r>
        <w:rPr>
          <w:rFonts w:asciiTheme="minorHAnsi" w:eastAsiaTheme="minorEastAsia" w:hAnsiTheme="minorHAnsi" w:cstheme="minorBidi"/>
          <w:noProof/>
          <w:sz w:val="22"/>
          <w:szCs w:val="22"/>
        </w:rPr>
        <w:tab/>
      </w:r>
      <w:r>
        <w:rPr>
          <w:noProof/>
        </w:rPr>
        <w:t>Component: SearchingService</w:t>
      </w:r>
      <w:r>
        <w:rPr>
          <w:noProof/>
        </w:rPr>
        <w:tab/>
      </w:r>
      <w:r>
        <w:rPr>
          <w:noProof/>
        </w:rPr>
        <w:fldChar w:fldCharType="begin"/>
      </w:r>
      <w:r>
        <w:rPr>
          <w:noProof/>
        </w:rPr>
        <w:instrText xml:space="preserve"> PAGEREF _Toc121896477 \h </w:instrText>
      </w:r>
      <w:r>
        <w:rPr>
          <w:noProof/>
        </w:rPr>
      </w:r>
      <w:r>
        <w:rPr>
          <w:noProof/>
        </w:rPr>
        <w:fldChar w:fldCharType="separate"/>
      </w:r>
      <w:r>
        <w:rPr>
          <w:noProof/>
        </w:rPr>
        <w:t>19</w:t>
      </w:r>
      <w:r>
        <w:rPr>
          <w:noProof/>
        </w:rPr>
        <w:fldChar w:fldCharType="end"/>
      </w:r>
    </w:p>
    <w:p w14:paraId="59EC9152" w14:textId="7C8C4D3A" w:rsidR="00E311A6" w:rsidRDefault="00E311A6">
      <w:pPr>
        <w:pStyle w:val="TOC2"/>
        <w:tabs>
          <w:tab w:val="left" w:pos="1200"/>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Component: OrderIngredientService</w:t>
      </w:r>
      <w:r>
        <w:rPr>
          <w:noProof/>
        </w:rPr>
        <w:tab/>
      </w:r>
      <w:r>
        <w:rPr>
          <w:noProof/>
        </w:rPr>
        <w:fldChar w:fldCharType="begin"/>
      </w:r>
      <w:r>
        <w:rPr>
          <w:noProof/>
        </w:rPr>
        <w:instrText xml:space="preserve"> PAGEREF _Toc121896478 \h </w:instrText>
      </w:r>
      <w:r>
        <w:rPr>
          <w:noProof/>
        </w:rPr>
      </w:r>
      <w:r>
        <w:rPr>
          <w:noProof/>
        </w:rPr>
        <w:fldChar w:fldCharType="separate"/>
      </w:r>
      <w:r>
        <w:rPr>
          <w:noProof/>
        </w:rPr>
        <w:t>19</w:t>
      </w:r>
      <w:r>
        <w:rPr>
          <w:noProof/>
        </w:rPr>
        <w:fldChar w:fldCharType="end"/>
      </w:r>
    </w:p>
    <w:p w14:paraId="638FE9CD" w14:textId="7E43AFD2" w:rsidR="00E311A6" w:rsidRDefault="00E311A6">
      <w:pPr>
        <w:pStyle w:val="TOC2"/>
        <w:tabs>
          <w:tab w:val="left" w:pos="1200"/>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Component: BillService</w:t>
      </w:r>
      <w:r>
        <w:rPr>
          <w:noProof/>
        </w:rPr>
        <w:tab/>
      </w:r>
      <w:r>
        <w:rPr>
          <w:noProof/>
        </w:rPr>
        <w:fldChar w:fldCharType="begin"/>
      </w:r>
      <w:r>
        <w:rPr>
          <w:noProof/>
        </w:rPr>
        <w:instrText xml:space="preserve"> PAGEREF _Toc121896479 \h </w:instrText>
      </w:r>
      <w:r>
        <w:rPr>
          <w:noProof/>
        </w:rPr>
      </w:r>
      <w:r>
        <w:rPr>
          <w:noProof/>
        </w:rPr>
        <w:fldChar w:fldCharType="separate"/>
      </w:r>
      <w:r>
        <w:rPr>
          <w:noProof/>
        </w:rPr>
        <w:t>20</w:t>
      </w:r>
      <w:r>
        <w:rPr>
          <w:noProof/>
        </w:rPr>
        <w:fldChar w:fldCharType="end"/>
      </w:r>
    </w:p>
    <w:p w14:paraId="230956B5" w14:textId="2528740C" w:rsidR="00E311A6" w:rsidRDefault="00E311A6">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Deployment</w:t>
      </w:r>
      <w:r>
        <w:rPr>
          <w:noProof/>
        </w:rPr>
        <w:tab/>
      </w:r>
      <w:r>
        <w:rPr>
          <w:noProof/>
        </w:rPr>
        <w:fldChar w:fldCharType="begin"/>
      </w:r>
      <w:r>
        <w:rPr>
          <w:noProof/>
        </w:rPr>
        <w:instrText xml:space="preserve"> PAGEREF _Toc121896480 \h </w:instrText>
      </w:r>
      <w:r>
        <w:rPr>
          <w:noProof/>
        </w:rPr>
      </w:r>
      <w:r>
        <w:rPr>
          <w:noProof/>
        </w:rPr>
        <w:fldChar w:fldCharType="separate"/>
      </w:r>
      <w:r>
        <w:rPr>
          <w:noProof/>
        </w:rPr>
        <w:t>20</w:t>
      </w:r>
      <w:r>
        <w:rPr>
          <w:noProof/>
        </w:rPr>
        <w:fldChar w:fldCharType="end"/>
      </w:r>
    </w:p>
    <w:p w14:paraId="3850338C" w14:textId="6C89C9C0" w:rsidR="00E311A6" w:rsidRDefault="00E311A6">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Implementation View</w:t>
      </w:r>
      <w:r>
        <w:rPr>
          <w:noProof/>
        </w:rPr>
        <w:tab/>
      </w:r>
      <w:r>
        <w:rPr>
          <w:noProof/>
        </w:rPr>
        <w:fldChar w:fldCharType="begin"/>
      </w:r>
      <w:r>
        <w:rPr>
          <w:noProof/>
        </w:rPr>
        <w:instrText xml:space="preserve"> PAGEREF _Toc121896481 \h </w:instrText>
      </w:r>
      <w:r>
        <w:rPr>
          <w:noProof/>
        </w:rPr>
      </w:r>
      <w:r>
        <w:rPr>
          <w:noProof/>
        </w:rPr>
        <w:fldChar w:fldCharType="separate"/>
      </w:r>
      <w:r>
        <w:rPr>
          <w:noProof/>
        </w:rPr>
        <w:t>21</w:t>
      </w:r>
      <w:r>
        <w:rPr>
          <w:noProof/>
        </w:rPr>
        <w:fldChar w:fldCharType="end"/>
      </w:r>
    </w:p>
    <w:p w14:paraId="77D65ADF" w14:textId="31C7606F" w:rsidR="00E311A6" w:rsidRDefault="00E311A6">
      <w:pPr>
        <w:pStyle w:val="TOC2"/>
        <w:tabs>
          <w:tab w:val="left" w:pos="1000"/>
        </w:tabs>
        <w:rPr>
          <w:rFonts w:asciiTheme="minorHAnsi" w:eastAsiaTheme="minorEastAsia" w:hAnsiTheme="minorHAnsi" w:cstheme="minorBidi"/>
          <w:noProof/>
          <w:sz w:val="22"/>
          <w:szCs w:val="22"/>
        </w:rPr>
      </w:pPr>
      <w:r w:rsidRPr="00756EEF">
        <w:rPr>
          <w:rFonts w:eastAsia="Arial"/>
          <w:noProof/>
        </w:rPr>
        <w:t>6.1</w:t>
      </w:r>
      <w:r>
        <w:rPr>
          <w:rFonts w:asciiTheme="minorHAnsi" w:eastAsiaTheme="minorEastAsia" w:hAnsiTheme="minorHAnsi" w:cstheme="minorBidi"/>
          <w:noProof/>
          <w:sz w:val="22"/>
          <w:szCs w:val="22"/>
        </w:rPr>
        <w:tab/>
      </w:r>
      <w:r w:rsidRPr="00756EEF">
        <w:rPr>
          <w:rFonts w:eastAsia="Arial"/>
          <w:noProof/>
        </w:rPr>
        <w:t>Thư mục configs</w:t>
      </w:r>
      <w:r>
        <w:rPr>
          <w:noProof/>
        </w:rPr>
        <w:tab/>
      </w:r>
      <w:r>
        <w:rPr>
          <w:noProof/>
        </w:rPr>
        <w:fldChar w:fldCharType="begin"/>
      </w:r>
      <w:r>
        <w:rPr>
          <w:noProof/>
        </w:rPr>
        <w:instrText xml:space="preserve"> PAGEREF _Toc121896482 \h </w:instrText>
      </w:r>
      <w:r>
        <w:rPr>
          <w:noProof/>
        </w:rPr>
      </w:r>
      <w:r>
        <w:rPr>
          <w:noProof/>
        </w:rPr>
        <w:fldChar w:fldCharType="separate"/>
      </w:r>
      <w:r>
        <w:rPr>
          <w:noProof/>
        </w:rPr>
        <w:t>21</w:t>
      </w:r>
      <w:r>
        <w:rPr>
          <w:noProof/>
        </w:rPr>
        <w:fldChar w:fldCharType="end"/>
      </w:r>
    </w:p>
    <w:p w14:paraId="7569151E" w14:textId="3A4A4583" w:rsidR="00E311A6" w:rsidRDefault="00E311A6">
      <w:pPr>
        <w:pStyle w:val="TOC2"/>
        <w:tabs>
          <w:tab w:val="left" w:pos="100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Thư mục controllers</w:t>
      </w:r>
      <w:r>
        <w:rPr>
          <w:noProof/>
        </w:rPr>
        <w:tab/>
      </w:r>
      <w:r>
        <w:rPr>
          <w:noProof/>
        </w:rPr>
        <w:fldChar w:fldCharType="begin"/>
      </w:r>
      <w:r>
        <w:rPr>
          <w:noProof/>
        </w:rPr>
        <w:instrText xml:space="preserve"> PAGEREF _Toc121896483 \h </w:instrText>
      </w:r>
      <w:r>
        <w:rPr>
          <w:noProof/>
        </w:rPr>
      </w:r>
      <w:r>
        <w:rPr>
          <w:noProof/>
        </w:rPr>
        <w:fldChar w:fldCharType="separate"/>
      </w:r>
      <w:r>
        <w:rPr>
          <w:noProof/>
        </w:rPr>
        <w:t>21</w:t>
      </w:r>
      <w:r>
        <w:rPr>
          <w:noProof/>
        </w:rPr>
        <w:fldChar w:fldCharType="end"/>
      </w:r>
    </w:p>
    <w:p w14:paraId="5B5C26B1" w14:textId="5ACB008E" w:rsidR="00E311A6" w:rsidRDefault="00E311A6">
      <w:pPr>
        <w:pStyle w:val="TOC2"/>
        <w:tabs>
          <w:tab w:val="left" w:pos="100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Thư mục db</w:t>
      </w:r>
      <w:r>
        <w:rPr>
          <w:noProof/>
        </w:rPr>
        <w:tab/>
      </w:r>
      <w:r>
        <w:rPr>
          <w:noProof/>
        </w:rPr>
        <w:fldChar w:fldCharType="begin"/>
      </w:r>
      <w:r>
        <w:rPr>
          <w:noProof/>
        </w:rPr>
        <w:instrText xml:space="preserve"> PAGEREF _Toc121896484 \h </w:instrText>
      </w:r>
      <w:r>
        <w:rPr>
          <w:noProof/>
        </w:rPr>
      </w:r>
      <w:r>
        <w:rPr>
          <w:noProof/>
        </w:rPr>
        <w:fldChar w:fldCharType="separate"/>
      </w:r>
      <w:r>
        <w:rPr>
          <w:noProof/>
        </w:rPr>
        <w:t>21</w:t>
      </w:r>
      <w:r>
        <w:rPr>
          <w:noProof/>
        </w:rPr>
        <w:fldChar w:fldCharType="end"/>
      </w:r>
    </w:p>
    <w:p w14:paraId="79454BCF" w14:textId="587E0FFD" w:rsidR="00E311A6" w:rsidRDefault="00E311A6">
      <w:pPr>
        <w:pStyle w:val="TOC2"/>
        <w:tabs>
          <w:tab w:val="left" w:pos="1000"/>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Thư mục helpers</w:t>
      </w:r>
      <w:r>
        <w:rPr>
          <w:noProof/>
        </w:rPr>
        <w:tab/>
      </w:r>
      <w:r>
        <w:rPr>
          <w:noProof/>
        </w:rPr>
        <w:fldChar w:fldCharType="begin"/>
      </w:r>
      <w:r>
        <w:rPr>
          <w:noProof/>
        </w:rPr>
        <w:instrText xml:space="preserve"> PAGEREF _Toc121896485 \h </w:instrText>
      </w:r>
      <w:r>
        <w:rPr>
          <w:noProof/>
        </w:rPr>
      </w:r>
      <w:r>
        <w:rPr>
          <w:noProof/>
        </w:rPr>
        <w:fldChar w:fldCharType="separate"/>
      </w:r>
      <w:r>
        <w:rPr>
          <w:noProof/>
        </w:rPr>
        <w:t>21</w:t>
      </w:r>
      <w:r>
        <w:rPr>
          <w:noProof/>
        </w:rPr>
        <w:fldChar w:fldCharType="end"/>
      </w:r>
    </w:p>
    <w:p w14:paraId="727A3989" w14:textId="712F0626" w:rsidR="00E311A6" w:rsidRDefault="00E311A6">
      <w:pPr>
        <w:pStyle w:val="TOC2"/>
        <w:tabs>
          <w:tab w:val="left" w:pos="1000"/>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Thư mục models</w:t>
      </w:r>
      <w:r>
        <w:rPr>
          <w:noProof/>
        </w:rPr>
        <w:tab/>
      </w:r>
      <w:r>
        <w:rPr>
          <w:noProof/>
        </w:rPr>
        <w:fldChar w:fldCharType="begin"/>
      </w:r>
      <w:r>
        <w:rPr>
          <w:noProof/>
        </w:rPr>
        <w:instrText xml:space="preserve"> PAGEREF _Toc121896486 \h </w:instrText>
      </w:r>
      <w:r>
        <w:rPr>
          <w:noProof/>
        </w:rPr>
      </w:r>
      <w:r>
        <w:rPr>
          <w:noProof/>
        </w:rPr>
        <w:fldChar w:fldCharType="separate"/>
      </w:r>
      <w:r>
        <w:rPr>
          <w:noProof/>
        </w:rPr>
        <w:t>22</w:t>
      </w:r>
      <w:r>
        <w:rPr>
          <w:noProof/>
        </w:rPr>
        <w:fldChar w:fldCharType="end"/>
      </w:r>
    </w:p>
    <w:p w14:paraId="55FE27FE" w14:textId="6BF901CB" w:rsidR="00E311A6" w:rsidRDefault="00E311A6">
      <w:pPr>
        <w:pStyle w:val="TOC2"/>
        <w:tabs>
          <w:tab w:val="left" w:pos="1000"/>
        </w:tabs>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Thư mục node_modules</w:t>
      </w:r>
      <w:r>
        <w:rPr>
          <w:noProof/>
        </w:rPr>
        <w:tab/>
      </w:r>
      <w:r>
        <w:rPr>
          <w:noProof/>
        </w:rPr>
        <w:fldChar w:fldCharType="begin"/>
      </w:r>
      <w:r>
        <w:rPr>
          <w:noProof/>
        </w:rPr>
        <w:instrText xml:space="preserve"> PAGEREF _Toc121896487 \h </w:instrText>
      </w:r>
      <w:r>
        <w:rPr>
          <w:noProof/>
        </w:rPr>
      </w:r>
      <w:r>
        <w:rPr>
          <w:noProof/>
        </w:rPr>
        <w:fldChar w:fldCharType="separate"/>
      </w:r>
      <w:r>
        <w:rPr>
          <w:noProof/>
        </w:rPr>
        <w:t>22</w:t>
      </w:r>
      <w:r>
        <w:rPr>
          <w:noProof/>
        </w:rPr>
        <w:fldChar w:fldCharType="end"/>
      </w:r>
    </w:p>
    <w:p w14:paraId="1251126B" w14:textId="404DBD8D" w:rsidR="00E311A6" w:rsidRDefault="00E311A6">
      <w:pPr>
        <w:pStyle w:val="TOC2"/>
        <w:tabs>
          <w:tab w:val="left" w:pos="1000"/>
        </w:tabs>
        <w:rPr>
          <w:rFonts w:asciiTheme="minorHAnsi" w:eastAsiaTheme="minorEastAsia" w:hAnsiTheme="minorHAnsi" w:cstheme="minorBidi"/>
          <w:noProof/>
          <w:sz w:val="22"/>
          <w:szCs w:val="22"/>
        </w:rPr>
      </w:pPr>
      <w:r>
        <w:rPr>
          <w:noProof/>
        </w:rPr>
        <w:lastRenderedPageBreak/>
        <w:t>6.7</w:t>
      </w:r>
      <w:r>
        <w:rPr>
          <w:rFonts w:asciiTheme="minorHAnsi" w:eastAsiaTheme="minorEastAsia" w:hAnsiTheme="minorHAnsi" w:cstheme="minorBidi"/>
          <w:noProof/>
          <w:sz w:val="22"/>
          <w:szCs w:val="22"/>
        </w:rPr>
        <w:tab/>
      </w:r>
      <w:r>
        <w:rPr>
          <w:noProof/>
        </w:rPr>
        <w:t>Thư mục public</w:t>
      </w:r>
      <w:r>
        <w:rPr>
          <w:noProof/>
        </w:rPr>
        <w:tab/>
      </w:r>
      <w:r>
        <w:rPr>
          <w:noProof/>
        </w:rPr>
        <w:fldChar w:fldCharType="begin"/>
      </w:r>
      <w:r>
        <w:rPr>
          <w:noProof/>
        </w:rPr>
        <w:instrText xml:space="preserve"> PAGEREF _Toc121896488 \h </w:instrText>
      </w:r>
      <w:r>
        <w:rPr>
          <w:noProof/>
        </w:rPr>
      </w:r>
      <w:r>
        <w:rPr>
          <w:noProof/>
        </w:rPr>
        <w:fldChar w:fldCharType="separate"/>
      </w:r>
      <w:r>
        <w:rPr>
          <w:noProof/>
        </w:rPr>
        <w:t>22</w:t>
      </w:r>
      <w:r>
        <w:rPr>
          <w:noProof/>
        </w:rPr>
        <w:fldChar w:fldCharType="end"/>
      </w:r>
    </w:p>
    <w:p w14:paraId="4B3C4FDD" w14:textId="45FCE792" w:rsidR="00E311A6" w:rsidRDefault="00E311A6">
      <w:pPr>
        <w:pStyle w:val="TOC3"/>
        <w:rPr>
          <w:rFonts w:asciiTheme="minorHAnsi" w:eastAsiaTheme="minorEastAsia" w:hAnsiTheme="minorHAnsi" w:cstheme="minorBidi"/>
          <w:noProof/>
          <w:sz w:val="22"/>
          <w:szCs w:val="22"/>
        </w:rPr>
      </w:pPr>
      <w:r>
        <w:rPr>
          <w:noProof/>
        </w:rPr>
        <w:t>6.7.1</w:t>
      </w:r>
      <w:r>
        <w:rPr>
          <w:rFonts w:asciiTheme="minorHAnsi" w:eastAsiaTheme="minorEastAsia" w:hAnsiTheme="minorHAnsi" w:cstheme="minorBidi"/>
          <w:noProof/>
          <w:sz w:val="22"/>
          <w:szCs w:val="22"/>
        </w:rPr>
        <w:tab/>
      </w:r>
      <w:r>
        <w:rPr>
          <w:noProof/>
        </w:rPr>
        <w:t>Thư mục css</w:t>
      </w:r>
      <w:r>
        <w:rPr>
          <w:noProof/>
        </w:rPr>
        <w:tab/>
      </w:r>
      <w:r>
        <w:rPr>
          <w:noProof/>
        </w:rPr>
        <w:fldChar w:fldCharType="begin"/>
      </w:r>
      <w:r>
        <w:rPr>
          <w:noProof/>
        </w:rPr>
        <w:instrText xml:space="preserve"> PAGEREF _Toc121896489 \h </w:instrText>
      </w:r>
      <w:r>
        <w:rPr>
          <w:noProof/>
        </w:rPr>
      </w:r>
      <w:r>
        <w:rPr>
          <w:noProof/>
        </w:rPr>
        <w:fldChar w:fldCharType="separate"/>
      </w:r>
      <w:r>
        <w:rPr>
          <w:noProof/>
        </w:rPr>
        <w:t>22</w:t>
      </w:r>
      <w:r>
        <w:rPr>
          <w:noProof/>
        </w:rPr>
        <w:fldChar w:fldCharType="end"/>
      </w:r>
    </w:p>
    <w:p w14:paraId="63D0A594" w14:textId="3F322661" w:rsidR="00E311A6" w:rsidRDefault="00E311A6">
      <w:pPr>
        <w:pStyle w:val="TOC3"/>
        <w:rPr>
          <w:rFonts w:asciiTheme="minorHAnsi" w:eastAsiaTheme="minorEastAsia" w:hAnsiTheme="minorHAnsi" w:cstheme="minorBidi"/>
          <w:noProof/>
          <w:sz w:val="22"/>
          <w:szCs w:val="22"/>
        </w:rPr>
      </w:pPr>
      <w:r>
        <w:rPr>
          <w:noProof/>
        </w:rPr>
        <w:t>6.7.2</w:t>
      </w:r>
      <w:r>
        <w:rPr>
          <w:rFonts w:asciiTheme="minorHAnsi" w:eastAsiaTheme="minorEastAsia" w:hAnsiTheme="minorHAnsi" w:cstheme="minorBidi"/>
          <w:noProof/>
          <w:sz w:val="22"/>
          <w:szCs w:val="22"/>
        </w:rPr>
        <w:tab/>
      </w:r>
      <w:r>
        <w:rPr>
          <w:noProof/>
        </w:rPr>
        <w:t>Thư mục fonts</w:t>
      </w:r>
      <w:r>
        <w:rPr>
          <w:noProof/>
        </w:rPr>
        <w:tab/>
      </w:r>
      <w:r>
        <w:rPr>
          <w:noProof/>
        </w:rPr>
        <w:fldChar w:fldCharType="begin"/>
      </w:r>
      <w:r>
        <w:rPr>
          <w:noProof/>
        </w:rPr>
        <w:instrText xml:space="preserve"> PAGEREF _Toc121896490 \h </w:instrText>
      </w:r>
      <w:r>
        <w:rPr>
          <w:noProof/>
        </w:rPr>
      </w:r>
      <w:r>
        <w:rPr>
          <w:noProof/>
        </w:rPr>
        <w:fldChar w:fldCharType="separate"/>
      </w:r>
      <w:r>
        <w:rPr>
          <w:noProof/>
        </w:rPr>
        <w:t>22</w:t>
      </w:r>
      <w:r>
        <w:rPr>
          <w:noProof/>
        </w:rPr>
        <w:fldChar w:fldCharType="end"/>
      </w:r>
    </w:p>
    <w:p w14:paraId="566D05DE" w14:textId="1DADF6BE" w:rsidR="00E311A6" w:rsidRDefault="00E311A6">
      <w:pPr>
        <w:pStyle w:val="TOC3"/>
        <w:rPr>
          <w:rFonts w:asciiTheme="minorHAnsi" w:eastAsiaTheme="minorEastAsia" w:hAnsiTheme="minorHAnsi" w:cstheme="minorBidi"/>
          <w:noProof/>
          <w:sz w:val="22"/>
          <w:szCs w:val="22"/>
        </w:rPr>
      </w:pPr>
      <w:r>
        <w:rPr>
          <w:noProof/>
        </w:rPr>
        <w:t>6.7.3</w:t>
      </w:r>
      <w:r>
        <w:rPr>
          <w:rFonts w:asciiTheme="minorHAnsi" w:eastAsiaTheme="minorEastAsia" w:hAnsiTheme="minorHAnsi" w:cstheme="minorBidi"/>
          <w:noProof/>
          <w:sz w:val="22"/>
          <w:szCs w:val="22"/>
        </w:rPr>
        <w:tab/>
      </w:r>
      <w:r>
        <w:rPr>
          <w:noProof/>
        </w:rPr>
        <w:t>Thư mục images</w:t>
      </w:r>
      <w:r>
        <w:rPr>
          <w:noProof/>
        </w:rPr>
        <w:tab/>
      </w:r>
      <w:r>
        <w:rPr>
          <w:noProof/>
        </w:rPr>
        <w:fldChar w:fldCharType="begin"/>
      </w:r>
      <w:r>
        <w:rPr>
          <w:noProof/>
        </w:rPr>
        <w:instrText xml:space="preserve"> PAGEREF _Toc121896491 \h </w:instrText>
      </w:r>
      <w:r>
        <w:rPr>
          <w:noProof/>
        </w:rPr>
      </w:r>
      <w:r>
        <w:rPr>
          <w:noProof/>
        </w:rPr>
        <w:fldChar w:fldCharType="separate"/>
      </w:r>
      <w:r>
        <w:rPr>
          <w:noProof/>
        </w:rPr>
        <w:t>22</w:t>
      </w:r>
      <w:r>
        <w:rPr>
          <w:noProof/>
        </w:rPr>
        <w:fldChar w:fldCharType="end"/>
      </w:r>
    </w:p>
    <w:p w14:paraId="2F86ED17" w14:textId="39B5FE82" w:rsidR="00E311A6" w:rsidRDefault="00E311A6">
      <w:pPr>
        <w:pStyle w:val="TOC3"/>
        <w:rPr>
          <w:rFonts w:asciiTheme="minorHAnsi" w:eastAsiaTheme="minorEastAsia" w:hAnsiTheme="minorHAnsi" w:cstheme="minorBidi"/>
          <w:noProof/>
          <w:sz w:val="22"/>
          <w:szCs w:val="22"/>
        </w:rPr>
      </w:pPr>
      <w:r>
        <w:rPr>
          <w:noProof/>
        </w:rPr>
        <w:t>6.7.4</w:t>
      </w:r>
      <w:r>
        <w:rPr>
          <w:rFonts w:asciiTheme="minorHAnsi" w:eastAsiaTheme="minorEastAsia" w:hAnsiTheme="minorHAnsi" w:cstheme="minorBidi"/>
          <w:noProof/>
          <w:sz w:val="22"/>
          <w:szCs w:val="22"/>
        </w:rPr>
        <w:tab/>
      </w:r>
      <w:r>
        <w:rPr>
          <w:noProof/>
        </w:rPr>
        <w:t>Thư mục js</w:t>
      </w:r>
      <w:r>
        <w:rPr>
          <w:noProof/>
        </w:rPr>
        <w:tab/>
      </w:r>
      <w:r>
        <w:rPr>
          <w:noProof/>
        </w:rPr>
        <w:fldChar w:fldCharType="begin"/>
      </w:r>
      <w:r>
        <w:rPr>
          <w:noProof/>
        </w:rPr>
        <w:instrText xml:space="preserve"> PAGEREF _Toc121896492 \h </w:instrText>
      </w:r>
      <w:r>
        <w:rPr>
          <w:noProof/>
        </w:rPr>
      </w:r>
      <w:r>
        <w:rPr>
          <w:noProof/>
        </w:rPr>
        <w:fldChar w:fldCharType="separate"/>
      </w:r>
      <w:r>
        <w:rPr>
          <w:noProof/>
        </w:rPr>
        <w:t>22</w:t>
      </w:r>
      <w:r>
        <w:rPr>
          <w:noProof/>
        </w:rPr>
        <w:fldChar w:fldCharType="end"/>
      </w:r>
    </w:p>
    <w:p w14:paraId="66426438" w14:textId="337A2CCE" w:rsidR="00E311A6" w:rsidRDefault="00E311A6">
      <w:pPr>
        <w:pStyle w:val="TOC2"/>
        <w:tabs>
          <w:tab w:val="left" w:pos="1000"/>
        </w:tabs>
        <w:rPr>
          <w:rFonts w:asciiTheme="minorHAnsi" w:eastAsiaTheme="minorEastAsia" w:hAnsiTheme="minorHAnsi" w:cstheme="minorBidi"/>
          <w:noProof/>
          <w:sz w:val="22"/>
          <w:szCs w:val="22"/>
        </w:rPr>
      </w:pPr>
      <w:r>
        <w:rPr>
          <w:noProof/>
        </w:rPr>
        <w:t>6.8</w:t>
      </w:r>
      <w:r>
        <w:rPr>
          <w:rFonts w:asciiTheme="minorHAnsi" w:eastAsiaTheme="minorEastAsia" w:hAnsiTheme="minorHAnsi" w:cstheme="minorBidi"/>
          <w:noProof/>
          <w:sz w:val="22"/>
          <w:szCs w:val="22"/>
        </w:rPr>
        <w:tab/>
      </w:r>
      <w:r>
        <w:rPr>
          <w:noProof/>
        </w:rPr>
        <w:t>Thư mục routers</w:t>
      </w:r>
      <w:r>
        <w:rPr>
          <w:noProof/>
        </w:rPr>
        <w:tab/>
      </w:r>
      <w:r>
        <w:rPr>
          <w:noProof/>
        </w:rPr>
        <w:fldChar w:fldCharType="begin"/>
      </w:r>
      <w:r>
        <w:rPr>
          <w:noProof/>
        </w:rPr>
        <w:instrText xml:space="preserve"> PAGEREF _Toc121896493 \h </w:instrText>
      </w:r>
      <w:r>
        <w:rPr>
          <w:noProof/>
        </w:rPr>
      </w:r>
      <w:r>
        <w:rPr>
          <w:noProof/>
        </w:rPr>
        <w:fldChar w:fldCharType="separate"/>
      </w:r>
      <w:r>
        <w:rPr>
          <w:noProof/>
        </w:rPr>
        <w:t>22</w:t>
      </w:r>
      <w:r>
        <w:rPr>
          <w:noProof/>
        </w:rPr>
        <w:fldChar w:fldCharType="end"/>
      </w:r>
    </w:p>
    <w:p w14:paraId="1C0BA285" w14:textId="0F56AD7C" w:rsidR="00E311A6" w:rsidRDefault="00E311A6">
      <w:pPr>
        <w:pStyle w:val="TOC2"/>
        <w:tabs>
          <w:tab w:val="left" w:pos="1000"/>
        </w:tabs>
        <w:rPr>
          <w:rFonts w:asciiTheme="minorHAnsi" w:eastAsiaTheme="minorEastAsia" w:hAnsiTheme="minorHAnsi" w:cstheme="minorBidi"/>
          <w:noProof/>
          <w:sz w:val="22"/>
          <w:szCs w:val="22"/>
        </w:rPr>
      </w:pPr>
      <w:r>
        <w:rPr>
          <w:noProof/>
        </w:rPr>
        <w:t>6.9</w:t>
      </w:r>
      <w:r>
        <w:rPr>
          <w:rFonts w:asciiTheme="minorHAnsi" w:eastAsiaTheme="minorEastAsia" w:hAnsiTheme="minorHAnsi" w:cstheme="minorBidi"/>
          <w:noProof/>
          <w:sz w:val="22"/>
          <w:szCs w:val="22"/>
        </w:rPr>
        <w:tab/>
      </w:r>
      <w:r>
        <w:rPr>
          <w:noProof/>
        </w:rPr>
        <w:t>Thư mục views</w:t>
      </w:r>
      <w:r>
        <w:rPr>
          <w:noProof/>
        </w:rPr>
        <w:tab/>
      </w:r>
      <w:r>
        <w:rPr>
          <w:noProof/>
        </w:rPr>
        <w:fldChar w:fldCharType="begin"/>
      </w:r>
      <w:r>
        <w:rPr>
          <w:noProof/>
        </w:rPr>
        <w:instrText xml:space="preserve"> PAGEREF _Toc121896494 \h </w:instrText>
      </w:r>
      <w:r>
        <w:rPr>
          <w:noProof/>
        </w:rPr>
      </w:r>
      <w:r>
        <w:rPr>
          <w:noProof/>
        </w:rPr>
        <w:fldChar w:fldCharType="separate"/>
      </w:r>
      <w:r>
        <w:rPr>
          <w:noProof/>
        </w:rPr>
        <w:t>22</w:t>
      </w:r>
      <w:r>
        <w:rPr>
          <w:noProof/>
        </w:rPr>
        <w:fldChar w:fldCharType="end"/>
      </w:r>
    </w:p>
    <w:p w14:paraId="05668A8F" w14:textId="104C59D5" w:rsidR="00E311A6" w:rsidRDefault="00E311A6">
      <w:pPr>
        <w:pStyle w:val="TOC3"/>
        <w:rPr>
          <w:rFonts w:asciiTheme="minorHAnsi" w:eastAsiaTheme="minorEastAsia" w:hAnsiTheme="minorHAnsi" w:cstheme="minorBidi"/>
          <w:noProof/>
          <w:sz w:val="22"/>
          <w:szCs w:val="22"/>
        </w:rPr>
      </w:pPr>
      <w:r>
        <w:rPr>
          <w:noProof/>
        </w:rPr>
        <w:t>6.9.1</w:t>
      </w:r>
      <w:r>
        <w:rPr>
          <w:rFonts w:asciiTheme="minorHAnsi" w:eastAsiaTheme="minorEastAsia" w:hAnsiTheme="minorHAnsi" w:cstheme="minorBidi"/>
          <w:noProof/>
          <w:sz w:val="22"/>
          <w:szCs w:val="22"/>
        </w:rPr>
        <w:tab/>
      </w:r>
      <w:r>
        <w:rPr>
          <w:noProof/>
        </w:rPr>
        <w:t>Thư mục layouts</w:t>
      </w:r>
      <w:r>
        <w:rPr>
          <w:noProof/>
        </w:rPr>
        <w:tab/>
      </w:r>
      <w:r>
        <w:rPr>
          <w:noProof/>
        </w:rPr>
        <w:fldChar w:fldCharType="begin"/>
      </w:r>
      <w:r>
        <w:rPr>
          <w:noProof/>
        </w:rPr>
        <w:instrText xml:space="preserve"> PAGEREF _Toc121896495 \h </w:instrText>
      </w:r>
      <w:r>
        <w:rPr>
          <w:noProof/>
        </w:rPr>
      </w:r>
      <w:r>
        <w:rPr>
          <w:noProof/>
        </w:rPr>
        <w:fldChar w:fldCharType="separate"/>
      </w:r>
      <w:r>
        <w:rPr>
          <w:noProof/>
        </w:rPr>
        <w:t>22</w:t>
      </w:r>
      <w:r>
        <w:rPr>
          <w:noProof/>
        </w:rPr>
        <w:fldChar w:fldCharType="end"/>
      </w:r>
    </w:p>
    <w:p w14:paraId="49DE32F1" w14:textId="64F5C572" w:rsidR="00E311A6" w:rsidRDefault="00E311A6">
      <w:pPr>
        <w:pStyle w:val="TOC3"/>
        <w:rPr>
          <w:rFonts w:asciiTheme="minorHAnsi" w:eastAsiaTheme="minorEastAsia" w:hAnsiTheme="minorHAnsi" w:cstheme="minorBidi"/>
          <w:noProof/>
          <w:sz w:val="22"/>
          <w:szCs w:val="22"/>
        </w:rPr>
      </w:pPr>
      <w:r>
        <w:rPr>
          <w:noProof/>
        </w:rPr>
        <w:t>6.9.2</w:t>
      </w:r>
      <w:r>
        <w:rPr>
          <w:rFonts w:asciiTheme="minorHAnsi" w:eastAsiaTheme="minorEastAsia" w:hAnsiTheme="minorHAnsi" w:cstheme="minorBidi"/>
          <w:noProof/>
          <w:sz w:val="22"/>
          <w:szCs w:val="22"/>
        </w:rPr>
        <w:tab/>
      </w:r>
      <w:r>
        <w:rPr>
          <w:noProof/>
        </w:rPr>
        <w:t>Thư mục partials</w:t>
      </w:r>
      <w:r>
        <w:rPr>
          <w:noProof/>
        </w:rPr>
        <w:tab/>
      </w:r>
      <w:r>
        <w:rPr>
          <w:noProof/>
        </w:rPr>
        <w:fldChar w:fldCharType="begin"/>
      </w:r>
      <w:r>
        <w:rPr>
          <w:noProof/>
        </w:rPr>
        <w:instrText xml:space="preserve"> PAGEREF _Toc121896496 \h </w:instrText>
      </w:r>
      <w:r>
        <w:rPr>
          <w:noProof/>
        </w:rPr>
      </w:r>
      <w:r>
        <w:rPr>
          <w:noProof/>
        </w:rPr>
        <w:fldChar w:fldCharType="separate"/>
      </w:r>
      <w:r>
        <w:rPr>
          <w:noProof/>
        </w:rPr>
        <w:t>22</w:t>
      </w:r>
      <w:r>
        <w:rPr>
          <w:noProof/>
        </w:rPr>
        <w:fldChar w:fldCharType="end"/>
      </w:r>
    </w:p>
    <w:p w14:paraId="6C551AB8" w14:textId="715C44FE" w:rsidR="00E311A6" w:rsidRDefault="00E311A6">
      <w:pPr>
        <w:pStyle w:val="TOC3"/>
        <w:rPr>
          <w:rFonts w:asciiTheme="minorHAnsi" w:eastAsiaTheme="minorEastAsia" w:hAnsiTheme="minorHAnsi" w:cstheme="minorBidi"/>
          <w:noProof/>
          <w:sz w:val="22"/>
          <w:szCs w:val="22"/>
        </w:rPr>
      </w:pPr>
      <w:r>
        <w:rPr>
          <w:noProof/>
        </w:rPr>
        <w:t>6.9.3</w:t>
      </w:r>
      <w:r>
        <w:rPr>
          <w:rFonts w:asciiTheme="minorHAnsi" w:eastAsiaTheme="minorEastAsia" w:hAnsiTheme="minorHAnsi" w:cstheme="minorBidi"/>
          <w:noProof/>
          <w:sz w:val="22"/>
          <w:szCs w:val="22"/>
        </w:rPr>
        <w:tab/>
      </w:r>
      <w:r>
        <w:rPr>
          <w:noProof/>
        </w:rPr>
        <w:t>Thư mục users</w:t>
      </w:r>
      <w:r>
        <w:rPr>
          <w:noProof/>
        </w:rPr>
        <w:tab/>
      </w:r>
      <w:r>
        <w:rPr>
          <w:noProof/>
        </w:rPr>
        <w:fldChar w:fldCharType="begin"/>
      </w:r>
      <w:r>
        <w:rPr>
          <w:noProof/>
        </w:rPr>
        <w:instrText xml:space="preserve"> PAGEREF _Toc121896497 \h </w:instrText>
      </w:r>
      <w:r>
        <w:rPr>
          <w:noProof/>
        </w:rPr>
      </w:r>
      <w:r>
        <w:rPr>
          <w:noProof/>
        </w:rPr>
        <w:fldChar w:fldCharType="separate"/>
      </w:r>
      <w:r>
        <w:rPr>
          <w:noProof/>
        </w:rPr>
        <w:t>22</w:t>
      </w:r>
      <w:r>
        <w:rPr>
          <w:noProof/>
        </w:rPr>
        <w:fldChar w:fldCharType="end"/>
      </w:r>
    </w:p>
    <w:p w14:paraId="17EEF683" w14:textId="7EB33DF3" w:rsidR="00E311A6" w:rsidRDefault="00E311A6">
      <w:pPr>
        <w:pStyle w:val="TOC2"/>
        <w:tabs>
          <w:tab w:val="left" w:pos="1200"/>
        </w:tabs>
        <w:rPr>
          <w:rFonts w:asciiTheme="minorHAnsi" w:eastAsiaTheme="minorEastAsia" w:hAnsiTheme="minorHAnsi" w:cstheme="minorBidi"/>
          <w:noProof/>
          <w:sz w:val="22"/>
          <w:szCs w:val="22"/>
        </w:rPr>
      </w:pPr>
      <w:r>
        <w:rPr>
          <w:noProof/>
        </w:rPr>
        <w:t>6.10</w:t>
      </w:r>
      <w:r>
        <w:rPr>
          <w:rFonts w:asciiTheme="minorHAnsi" w:eastAsiaTheme="minorEastAsia" w:hAnsiTheme="minorHAnsi" w:cstheme="minorBidi"/>
          <w:noProof/>
          <w:sz w:val="22"/>
          <w:szCs w:val="22"/>
        </w:rPr>
        <w:tab/>
      </w:r>
      <w:r>
        <w:rPr>
          <w:noProof/>
        </w:rPr>
        <w:t>Tập tin package-lock.json</w:t>
      </w:r>
      <w:r>
        <w:rPr>
          <w:noProof/>
        </w:rPr>
        <w:tab/>
      </w:r>
      <w:r>
        <w:rPr>
          <w:noProof/>
        </w:rPr>
        <w:fldChar w:fldCharType="begin"/>
      </w:r>
      <w:r>
        <w:rPr>
          <w:noProof/>
        </w:rPr>
        <w:instrText xml:space="preserve"> PAGEREF _Toc121896498 \h </w:instrText>
      </w:r>
      <w:r>
        <w:rPr>
          <w:noProof/>
        </w:rPr>
      </w:r>
      <w:r>
        <w:rPr>
          <w:noProof/>
        </w:rPr>
        <w:fldChar w:fldCharType="separate"/>
      </w:r>
      <w:r>
        <w:rPr>
          <w:noProof/>
        </w:rPr>
        <w:t>22</w:t>
      </w:r>
      <w:r>
        <w:rPr>
          <w:noProof/>
        </w:rPr>
        <w:fldChar w:fldCharType="end"/>
      </w:r>
    </w:p>
    <w:p w14:paraId="4573C832" w14:textId="408674B9" w:rsidR="00E311A6" w:rsidRDefault="00E311A6">
      <w:pPr>
        <w:pStyle w:val="TOC2"/>
        <w:tabs>
          <w:tab w:val="left" w:pos="1200"/>
        </w:tabs>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Tập tin package.json</w:t>
      </w:r>
      <w:r>
        <w:rPr>
          <w:noProof/>
        </w:rPr>
        <w:tab/>
      </w:r>
      <w:r>
        <w:rPr>
          <w:noProof/>
        </w:rPr>
        <w:fldChar w:fldCharType="begin"/>
      </w:r>
      <w:r>
        <w:rPr>
          <w:noProof/>
        </w:rPr>
        <w:instrText xml:space="preserve"> PAGEREF _Toc121896499 \h </w:instrText>
      </w:r>
      <w:r>
        <w:rPr>
          <w:noProof/>
        </w:rPr>
      </w:r>
      <w:r>
        <w:rPr>
          <w:noProof/>
        </w:rPr>
        <w:fldChar w:fldCharType="separate"/>
      </w:r>
      <w:r>
        <w:rPr>
          <w:noProof/>
        </w:rPr>
        <w:t>22</w:t>
      </w:r>
      <w:r>
        <w:rPr>
          <w:noProof/>
        </w:rPr>
        <w:fldChar w:fldCharType="end"/>
      </w:r>
    </w:p>
    <w:p w14:paraId="05D40062" w14:textId="553F2F4B" w:rsidR="00E311A6" w:rsidRDefault="00E311A6">
      <w:pPr>
        <w:pStyle w:val="TOC2"/>
        <w:tabs>
          <w:tab w:val="left" w:pos="1200"/>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Tập tin server.js</w:t>
      </w:r>
      <w:r>
        <w:rPr>
          <w:noProof/>
        </w:rPr>
        <w:tab/>
      </w:r>
      <w:r>
        <w:rPr>
          <w:noProof/>
        </w:rPr>
        <w:fldChar w:fldCharType="begin"/>
      </w:r>
      <w:r>
        <w:rPr>
          <w:noProof/>
        </w:rPr>
        <w:instrText xml:space="preserve"> PAGEREF _Toc121896500 \h </w:instrText>
      </w:r>
      <w:r>
        <w:rPr>
          <w:noProof/>
        </w:rPr>
      </w:r>
      <w:r>
        <w:rPr>
          <w:noProof/>
        </w:rPr>
        <w:fldChar w:fldCharType="separate"/>
      </w:r>
      <w:r>
        <w:rPr>
          <w:noProof/>
        </w:rPr>
        <w:t>22</w:t>
      </w:r>
      <w:r>
        <w:rPr>
          <w:noProof/>
        </w:rPr>
        <w:fldChar w:fldCharType="end"/>
      </w:r>
    </w:p>
    <w:p w14:paraId="710359FE" w14:textId="311F5764" w:rsidR="00951716" w:rsidRDefault="00F34309">
      <w:pPr>
        <w:pStyle w:val="Title"/>
      </w:pPr>
      <w:r>
        <w:fldChar w:fldCharType="end"/>
      </w:r>
    </w:p>
    <w:p w14:paraId="522E4293" w14:textId="514F79E0" w:rsidR="00444035" w:rsidRDefault="00F34309" w:rsidP="00951716">
      <w:pPr>
        <w:pStyle w:val="Title"/>
        <w:jc w:val="left"/>
      </w:pPr>
      <w:r>
        <w:br w:type="page"/>
      </w:r>
      <w:fldSimple w:instr="TITLE  \* MERGEFORMAT">
        <w:r w:rsidR="004455A2">
          <w:t>Software Architecture Document</w:t>
        </w:r>
      </w:fldSimple>
      <w:r>
        <w:t xml:space="preserve"> </w:t>
      </w:r>
    </w:p>
    <w:p w14:paraId="11E86C08" w14:textId="76B38996" w:rsidR="00444035" w:rsidRDefault="00F34309" w:rsidP="00D9355B">
      <w:pPr>
        <w:pStyle w:val="Heading1"/>
      </w:pPr>
      <w:bookmarkStart w:id="0" w:name="_Toc456598586"/>
      <w:bookmarkStart w:id="1" w:name="_Toc121896444"/>
      <w:r>
        <w:t>Introduction</w:t>
      </w:r>
      <w:bookmarkEnd w:id="0"/>
      <w:bookmarkEnd w:id="1"/>
    </w:p>
    <w:p w14:paraId="2D88B238" w14:textId="0263A25E" w:rsidR="00B71A3A" w:rsidRDefault="002A711D" w:rsidP="00B71A3A">
      <w:pPr>
        <w:pStyle w:val="BodyText"/>
      </w:pPr>
      <w:r>
        <w:t xml:space="preserve">Hệ thống của website ĂN NGON được xây dựng trên </w:t>
      </w:r>
      <w:r w:rsidR="00690F56">
        <w:t>Model</w:t>
      </w:r>
      <w:r w:rsidR="00AE20EA">
        <w:t xml:space="preserve">-View-Controller (MVC), đây là mô hình thiết kế được sự dụng trong </w:t>
      </w:r>
      <w:r w:rsidR="00C135FC">
        <w:t xml:space="preserve">kỹ thuật phần mềm. MVC là </w:t>
      </w:r>
      <w:r w:rsidR="00B71A3A" w:rsidRPr="00B71A3A">
        <w:t>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rsidR="00B71A3A">
        <w:t>:</w:t>
      </w:r>
    </w:p>
    <w:p w14:paraId="3933F231" w14:textId="1F249ED2" w:rsidR="00B71A3A" w:rsidRDefault="00524E75" w:rsidP="00D20DD8">
      <w:pPr>
        <w:pStyle w:val="BodyText"/>
        <w:numPr>
          <w:ilvl w:val="0"/>
          <w:numId w:val="5"/>
        </w:numPr>
        <w:ind w:left="1080"/>
      </w:pPr>
      <w:r w:rsidRPr="00524E75">
        <w:rPr>
          <w:b/>
          <w:bCs/>
        </w:rPr>
        <w:t>Model (dữ liệu):</w:t>
      </w:r>
      <w:r>
        <w:t xml:space="preserve"> Quản lí, xử lí các dữ liệu.</w:t>
      </w:r>
    </w:p>
    <w:p w14:paraId="727E1AB2" w14:textId="2CC38C08" w:rsidR="00524E75" w:rsidRDefault="00524E75" w:rsidP="00D20DD8">
      <w:pPr>
        <w:pStyle w:val="BodyText"/>
        <w:numPr>
          <w:ilvl w:val="0"/>
          <w:numId w:val="5"/>
        </w:numPr>
        <w:ind w:left="1080"/>
      </w:pPr>
      <w:r w:rsidRPr="00524E75">
        <w:rPr>
          <w:b/>
          <w:bCs/>
        </w:rPr>
        <w:t>View (giao diện):</w:t>
      </w:r>
      <w:r>
        <w:t xml:space="preserve"> Nơi hiển thị dữ liệu cho người dùng.</w:t>
      </w:r>
    </w:p>
    <w:p w14:paraId="7C91DD53" w14:textId="03CBA1E7" w:rsidR="00524E75" w:rsidRPr="001109F7" w:rsidRDefault="00524E75" w:rsidP="00D20DD8">
      <w:pPr>
        <w:pStyle w:val="BodyText"/>
        <w:numPr>
          <w:ilvl w:val="0"/>
          <w:numId w:val="5"/>
        </w:numPr>
        <w:ind w:left="1080"/>
      </w:pPr>
      <w:r w:rsidRPr="00524E75">
        <w:rPr>
          <w:b/>
          <w:bCs/>
        </w:rPr>
        <w:t>Controller (bộ điều khiển):</w:t>
      </w:r>
      <w:r>
        <w:t xml:space="preserve"> Điều khiển sự tương tác của 2 thành phần Model và View.</w:t>
      </w:r>
    </w:p>
    <w:p w14:paraId="1C852635" w14:textId="77777777" w:rsidR="00444035" w:rsidRDefault="00F34309">
      <w:pPr>
        <w:pStyle w:val="Heading1"/>
      </w:pPr>
      <w:bookmarkStart w:id="2" w:name="_Toc121896445"/>
      <w:r>
        <w:t>Architectural Goals and Constraints</w:t>
      </w:r>
      <w:bookmarkEnd w:id="2"/>
      <w:r>
        <w:t xml:space="preserve"> </w:t>
      </w:r>
    </w:p>
    <w:p w14:paraId="65522AAF" w14:textId="77777777" w:rsidR="005E1F6E" w:rsidRDefault="005E1F6E" w:rsidP="00D20DD8">
      <w:pPr>
        <w:pStyle w:val="BodyText"/>
        <w:numPr>
          <w:ilvl w:val="0"/>
          <w:numId w:val="3"/>
        </w:numPr>
        <w:ind w:left="1080"/>
        <w:jc w:val="both"/>
      </w:pPr>
      <w:r w:rsidRPr="000B7769">
        <w:rPr>
          <w:b/>
          <w:bCs/>
          <w:i/>
          <w:iCs/>
        </w:rPr>
        <w:t>Hiệu suất và khả năng mở rộng</w:t>
      </w:r>
      <w:r>
        <w:t>: tốc độ tải trang tối đa 3s và đáp ứng nhiều khách hàng truy cập vào website cùng một lúc mà không bị sập server.</w:t>
      </w:r>
    </w:p>
    <w:p w14:paraId="1C3C7197" w14:textId="77777777" w:rsidR="005E1F6E" w:rsidRDefault="005E1F6E" w:rsidP="00D20DD8">
      <w:pPr>
        <w:pStyle w:val="BodyText"/>
        <w:numPr>
          <w:ilvl w:val="0"/>
          <w:numId w:val="3"/>
        </w:numPr>
        <w:ind w:left="1080"/>
        <w:jc w:val="both"/>
      </w:pPr>
      <w:r w:rsidRPr="008904C1">
        <w:rPr>
          <w:b/>
          <w:bCs/>
          <w:i/>
          <w:iCs/>
        </w:rPr>
        <w:t>Tính di động và khả năng tương thích</w:t>
      </w:r>
      <w:r>
        <w:t>:</w:t>
      </w:r>
    </w:p>
    <w:p w14:paraId="55DE648D" w14:textId="6BF3BD4E" w:rsidR="005E1F6E" w:rsidRDefault="005E1F6E" w:rsidP="00D20DD8">
      <w:pPr>
        <w:pStyle w:val="BodyText"/>
        <w:numPr>
          <w:ilvl w:val="1"/>
          <w:numId w:val="6"/>
        </w:numPr>
        <w:jc w:val="both"/>
      </w:pPr>
      <w:r>
        <w:t xml:space="preserve">Website </w:t>
      </w:r>
      <w:r w:rsidRPr="4D699C59">
        <w:t>hiển thị tốt trên hầu hết thiết bị (PC, laptop, máy tính bảng, điện</w:t>
      </w:r>
      <w:r>
        <w:t xml:space="preserve"> </w:t>
      </w:r>
      <w:r w:rsidRPr="4D699C59">
        <w:t>thoại,</w:t>
      </w:r>
      <w:r>
        <w:t xml:space="preserve"> </w:t>
      </w:r>
      <w:r w:rsidRPr="4D699C59">
        <w:t>…). Bố cục của website được thiết kế phù hợp với nhiều kích cỡ màn hình khác nhau.</w:t>
      </w:r>
    </w:p>
    <w:p w14:paraId="4FC465FD" w14:textId="4CB7DE9A" w:rsidR="005E1F6E" w:rsidRDefault="005E1F6E" w:rsidP="00D20DD8">
      <w:pPr>
        <w:pStyle w:val="BodyText"/>
        <w:numPr>
          <w:ilvl w:val="1"/>
          <w:numId w:val="6"/>
        </w:numPr>
        <w:jc w:val="both"/>
      </w:pPr>
      <w:r w:rsidRPr="4D699C59">
        <w:t>Website chạy tốt trên hầu hết các trình duyệt như: Google Chrome, Firefox, Microsoft Edge, Safari...</w:t>
      </w:r>
    </w:p>
    <w:p w14:paraId="3C8982E9" w14:textId="77777777" w:rsidR="005E1F6E" w:rsidRDefault="005E1F6E" w:rsidP="00D20DD8">
      <w:pPr>
        <w:pStyle w:val="BodyText"/>
        <w:numPr>
          <w:ilvl w:val="0"/>
          <w:numId w:val="4"/>
        </w:numPr>
        <w:ind w:left="1080"/>
        <w:jc w:val="both"/>
      </w:pPr>
      <w:r w:rsidRPr="004C2A5A">
        <w:rPr>
          <w:b/>
          <w:bCs/>
          <w:i/>
          <w:iCs/>
        </w:rPr>
        <w:t>Độ tin cậy, khả năng bảo trì, tính khả dụng</w:t>
      </w:r>
      <w:r w:rsidRPr="4D699C59">
        <w:t>:</w:t>
      </w:r>
    </w:p>
    <w:p w14:paraId="027002FC" w14:textId="1AF09235" w:rsidR="005E1F6E" w:rsidRDefault="005E1F6E" w:rsidP="00D20DD8">
      <w:pPr>
        <w:pStyle w:val="BodyText"/>
        <w:numPr>
          <w:ilvl w:val="0"/>
          <w:numId w:val="7"/>
        </w:numPr>
        <w:ind w:left="1440"/>
        <w:jc w:val="both"/>
      </w:pPr>
      <w:r w:rsidRPr="4D699C59">
        <w:t>Độ tin cậy: Website hoạt động không bị lỗi trong 90% các trường hợp sử dụng.</w:t>
      </w:r>
    </w:p>
    <w:p w14:paraId="1E2F24F6" w14:textId="35678E2E" w:rsidR="005E1F6E" w:rsidRDefault="005E1F6E" w:rsidP="00D20DD8">
      <w:pPr>
        <w:pStyle w:val="BodyText"/>
        <w:numPr>
          <w:ilvl w:val="0"/>
          <w:numId w:val="7"/>
        </w:numPr>
        <w:ind w:left="1440"/>
        <w:jc w:val="both"/>
      </w:pPr>
      <w:r w:rsidRPr="4D699C59">
        <w:t>Bảo trì: Thời gian trung bình để khôi phục website sau khi bị lỗi không quá 30 phút.</w:t>
      </w:r>
    </w:p>
    <w:p w14:paraId="11A9B9AE" w14:textId="32FCDE87" w:rsidR="005E1F6E" w:rsidRDefault="005E1F6E" w:rsidP="00D20DD8">
      <w:pPr>
        <w:pStyle w:val="BodyText"/>
        <w:numPr>
          <w:ilvl w:val="0"/>
          <w:numId w:val="7"/>
        </w:numPr>
        <w:ind w:left="1440"/>
        <w:jc w:val="both"/>
      </w:pPr>
      <w:r w:rsidRPr="4D699C59">
        <w:t>Tính khả dụng: Hệ thống đảm bảo vận hành 24/7, nâng cấp tối đa 1 lần trong vòng 3 tháng</w:t>
      </w:r>
      <w:r>
        <w:t xml:space="preserve"> </w:t>
      </w:r>
      <w:r w:rsidRPr="4D699C59">
        <w:t>(khoảng</w:t>
      </w:r>
      <w:r>
        <w:t xml:space="preserve"> </w:t>
      </w:r>
      <w:r w:rsidRPr="4D699C59">
        <w:t>thời gian từ 0h30-1h dùng để bảo trì nâng cấp), downtime mỗi năm không quá 1 tiếng.</w:t>
      </w:r>
    </w:p>
    <w:p w14:paraId="3744F731" w14:textId="77777777" w:rsidR="005E1F6E" w:rsidRDefault="005E1F6E" w:rsidP="00D20DD8">
      <w:pPr>
        <w:pStyle w:val="BodyText"/>
        <w:numPr>
          <w:ilvl w:val="0"/>
          <w:numId w:val="4"/>
        </w:numPr>
        <w:ind w:left="1080"/>
        <w:jc w:val="both"/>
      </w:pPr>
      <w:r w:rsidRPr="00873B48">
        <w:rPr>
          <w:b/>
          <w:bCs/>
          <w:i/>
          <w:iCs/>
        </w:rPr>
        <w:t>Tính bảo mật</w:t>
      </w:r>
      <w:r w:rsidRPr="4D699C59">
        <w:t>:</w:t>
      </w:r>
    </w:p>
    <w:p w14:paraId="6BCBE85E" w14:textId="1F4A5EC8" w:rsidR="005E1F6E" w:rsidRDefault="005E1F6E" w:rsidP="00D20DD8">
      <w:pPr>
        <w:pStyle w:val="BodyText"/>
        <w:numPr>
          <w:ilvl w:val="2"/>
          <w:numId w:val="8"/>
        </w:numPr>
        <w:ind w:left="1440"/>
        <w:jc w:val="both"/>
      </w:pPr>
      <w:r w:rsidRPr="4D699C59">
        <w:t>Thông tin của khách hàng được bảo mật.</w:t>
      </w:r>
    </w:p>
    <w:p w14:paraId="089E48A0" w14:textId="4034D72A" w:rsidR="005E1F6E" w:rsidRDefault="005E1F6E" w:rsidP="00D20DD8">
      <w:pPr>
        <w:pStyle w:val="BodyText"/>
        <w:numPr>
          <w:ilvl w:val="2"/>
          <w:numId w:val="8"/>
        </w:numPr>
        <w:ind w:left="1440"/>
        <w:jc w:val="both"/>
      </w:pPr>
      <w:r w:rsidRPr="4D699C59">
        <w:t>Cổng xử lý thanh toán tuân thủ PCI DSS.</w:t>
      </w:r>
    </w:p>
    <w:p w14:paraId="3B54D9F2" w14:textId="77777777" w:rsidR="005E1F6E" w:rsidRDefault="005E1F6E" w:rsidP="00D20DD8">
      <w:pPr>
        <w:pStyle w:val="BodyText"/>
        <w:numPr>
          <w:ilvl w:val="0"/>
          <w:numId w:val="4"/>
        </w:numPr>
        <w:ind w:left="1080"/>
        <w:jc w:val="both"/>
      </w:pPr>
      <w:r w:rsidRPr="00873B48">
        <w:rPr>
          <w:b/>
          <w:bCs/>
          <w:i/>
          <w:iCs/>
        </w:rPr>
        <w:t>Tính an toàn</w:t>
      </w:r>
      <w:r w:rsidRPr="4D699C59">
        <w:t xml:space="preserve">: hệ thống </w:t>
      </w:r>
      <w:r w:rsidRPr="009C7EA1">
        <w:t>không được làm hại</w:t>
      </w:r>
      <w:r w:rsidRPr="4D699C59">
        <w:t xml:space="preserve"> đến môi trường hoặc sức khỏe của con người trong mục đích sử dụng.</w:t>
      </w:r>
    </w:p>
    <w:p w14:paraId="4139FF1E" w14:textId="56E1267A" w:rsidR="005E1F6E" w:rsidRDefault="005E1F6E" w:rsidP="00D20DD8">
      <w:pPr>
        <w:pStyle w:val="BodyText"/>
        <w:numPr>
          <w:ilvl w:val="0"/>
          <w:numId w:val="4"/>
        </w:numPr>
        <w:ind w:left="1080"/>
        <w:jc w:val="both"/>
      </w:pPr>
      <w:r w:rsidRPr="00117BF1">
        <w:rPr>
          <w:b/>
          <w:bCs/>
          <w:i/>
          <w:iCs/>
        </w:rPr>
        <w:t>Tính bản địa</w:t>
      </w:r>
      <w:r w:rsidRPr="4D699C59">
        <w:t xml:space="preserve">: nội dung website tuân thủ theo đúng những quy định của luật pháp; phù hợp với </w:t>
      </w:r>
      <w:r w:rsidR="00AB22D3">
        <w:t xml:space="preserve">bản sắc </w:t>
      </w:r>
      <w:r w:rsidRPr="4D699C59">
        <w:t>văn hóa</w:t>
      </w:r>
      <w:r w:rsidR="00AB22D3">
        <w:t xml:space="preserve"> dân tộc</w:t>
      </w:r>
      <w:r w:rsidRPr="4D699C59">
        <w:t>, tiền tệ và các khía cạnh khác của quốc gia.</w:t>
      </w:r>
    </w:p>
    <w:p w14:paraId="68FCF272" w14:textId="77777777" w:rsidR="005E1F6E" w:rsidRDefault="005E1F6E" w:rsidP="00D20DD8">
      <w:pPr>
        <w:pStyle w:val="BodyText"/>
        <w:numPr>
          <w:ilvl w:val="0"/>
          <w:numId w:val="4"/>
        </w:numPr>
        <w:ind w:left="1080"/>
        <w:jc w:val="both"/>
      </w:pPr>
      <w:r w:rsidRPr="00C507B5">
        <w:rPr>
          <w:b/>
          <w:bCs/>
          <w:i/>
          <w:iCs/>
        </w:rPr>
        <w:t>Khả năng sử dụng</w:t>
      </w:r>
      <w:r w:rsidRPr="4D699C59">
        <w:t>:</w:t>
      </w:r>
    </w:p>
    <w:p w14:paraId="4AEDE35E" w14:textId="536A0EF9" w:rsidR="005E1F6E" w:rsidRDefault="005E1F6E" w:rsidP="00D20DD8">
      <w:pPr>
        <w:pStyle w:val="BodyText"/>
        <w:numPr>
          <w:ilvl w:val="2"/>
          <w:numId w:val="9"/>
        </w:numPr>
        <w:ind w:left="1440"/>
        <w:jc w:val="both"/>
      </w:pPr>
      <w:r w:rsidRPr="4D699C59">
        <w:t>Giao diện rõ ràng, thân thiện, dễ sử dụng. Người dùng có thể tương tác với website và ghi nhớ ngay khi nhìn thấy bố cục trang web.</w:t>
      </w:r>
    </w:p>
    <w:p w14:paraId="233872D4" w14:textId="7B4EDBF7" w:rsidR="005E1F6E" w:rsidRDefault="005E1F6E" w:rsidP="00D20DD8">
      <w:pPr>
        <w:pStyle w:val="BodyText"/>
        <w:numPr>
          <w:ilvl w:val="2"/>
          <w:numId w:val="9"/>
        </w:numPr>
        <w:ind w:left="1440"/>
        <w:jc w:val="both"/>
      </w:pPr>
      <w:r w:rsidRPr="4D699C59">
        <w:t>Website mang đến hiệu quả: người dùng dễ dàng đạt được mục đích (tìm công thức nấu ăn</w:t>
      </w:r>
      <w:r>
        <w:t>, chia sẻ công thức</w:t>
      </w:r>
      <w:r w:rsidRPr="4D699C59">
        <w:t xml:space="preserve"> hoặc đặt mua nguyên liệu) nhanh chóng.</w:t>
      </w:r>
    </w:p>
    <w:p w14:paraId="4799F526" w14:textId="29AFE639" w:rsidR="005E1F6E" w:rsidRDefault="005E1F6E" w:rsidP="00D20DD8">
      <w:pPr>
        <w:pStyle w:val="BodyText"/>
        <w:numPr>
          <w:ilvl w:val="2"/>
          <w:numId w:val="9"/>
        </w:numPr>
        <w:ind w:left="1440"/>
        <w:jc w:val="both"/>
      </w:pPr>
      <w:r w:rsidRPr="4D699C59">
        <w:t>Tỷ lệ lỗi của người dùng khi tìm kiếm hoặc thanh toán không vượt quá 10%.</w:t>
      </w:r>
    </w:p>
    <w:p w14:paraId="785E8D3D" w14:textId="5101D285" w:rsidR="005E1F6E" w:rsidRDefault="005E1F6E" w:rsidP="00D20DD8">
      <w:pPr>
        <w:pStyle w:val="BodyText"/>
        <w:numPr>
          <w:ilvl w:val="2"/>
          <w:numId w:val="9"/>
        </w:numPr>
        <w:ind w:left="1440"/>
        <w:jc w:val="both"/>
      </w:pPr>
      <w:r w:rsidRPr="4D699C59">
        <w:t xml:space="preserve">Khách hàng hài lòng với thiết kế và chức năng của website sau khi sử dụng. </w:t>
      </w:r>
    </w:p>
    <w:p w14:paraId="421C0480" w14:textId="77777777" w:rsidR="00B04606" w:rsidRPr="00BD3194" w:rsidRDefault="00B04606" w:rsidP="005E1F6E">
      <w:pPr>
        <w:pStyle w:val="BodyText"/>
      </w:pPr>
    </w:p>
    <w:p w14:paraId="0DE3FE3F" w14:textId="46DA1AC7" w:rsidR="00444035" w:rsidRDefault="00F34309">
      <w:pPr>
        <w:pStyle w:val="Heading1"/>
      </w:pPr>
      <w:bookmarkStart w:id="3" w:name="_Toc121896446"/>
      <w:r>
        <w:lastRenderedPageBreak/>
        <w:t xml:space="preserve">Use-Case </w:t>
      </w:r>
      <w:r w:rsidR="008C1910">
        <w:t>Model</w:t>
      </w:r>
      <w:bookmarkEnd w:id="3"/>
      <w:r>
        <w:t xml:space="preserve"> </w:t>
      </w:r>
    </w:p>
    <w:p w14:paraId="7925B685" w14:textId="43244C2E" w:rsidR="00444035" w:rsidRDefault="008E5612">
      <w:r>
        <w:rPr>
          <w:noProof/>
        </w:rPr>
        <w:drawing>
          <wp:inline distT="0" distB="0" distL="0" distR="0" wp14:anchorId="628B4857" wp14:editId="3E6B0715">
            <wp:extent cx="5943600" cy="51250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inline>
        </w:drawing>
      </w:r>
    </w:p>
    <w:p w14:paraId="38BF02F4" w14:textId="77777777" w:rsidR="00A8557A" w:rsidRDefault="00A8557A"/>
    <w:p w14:paraId="36D8161C" w14:textId="15528F80" w:rsidR="00444035" w:rsidRDefault="00A0216D">
      <w:pPr>
        <w:pStyle w:val="Heading1"/>
      </w:pPr>
      <w:bookmarkStart w:id="4" w:name="_Toc121896447"/>
      <w:r>
        <w:lastRenderedPageBreak/>
        <w:t>Logical View</w:t>
      </w:r>
      <w:bookmarkEnd w:id="4"/>
      <w:r>
        <w:t xml:space="preserve"> </w:t>
      </w:r>
    </w:p>
    <w:p w14:paraId="6C0E45EE" w14:textId="0101BB47" w:rsidR="00CF32CB" w:rsidRPr="00CF32CB" w:rsidRDefault="00CF32CB" w:rsidP="000F7EB5">
      <w:pPr>
        <w:pStyle w:val="BodyText"/>
        <w:keepNext/>
      </w:pPr>
      <w:r>
        <w:rPr>
          <w:noProof/>
        </w:rPr>
        <w:drawing>
          <wp:inline distT="0" distB="0" distL="0" distR="0" wp14:anchorId="041907C2" wp14:editId="50527B38">
            <wp:extent cx="5724525" cy="5019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4525" cy="5019006"/>
                    </a:xfrm>
                    <a:prstGeom prst="rect">
                      <a:avLst/>
                    </a:prstGeom>
                    <a:noFill/>
                    <a:ln>
                      <a:noFill/>
                    </a:ln>
                  </pic:spPr>
                </pic:pic>
              </a:graphicData>
            </a:graphic>
          </wp:inline>
        </w:drawing>
      </w:r>
    </w:p>
    <w:p w14:paraId="21F0A625" w14:textId="6E2E7CC0" w:rsidR="0020188F" w:rsidRDefault="00241679" w:rsidP="00241679">
      <w:pPr>
        <w:pStyle w:val="Caption"/>
        <w:jc w:val="center"/>
      </w:pPr>
      <w:r>
        <w:t xml:space="preserve">Hình </w:t>
      </w:r>
      <w:fldSimple w:instr=" STYLEREF 1 \s ">
        <w:r>
          <w:rPr>
            <w:noProof/>
          </w:rPr>
          <w:t>4</w:t>
        </w:r>
      </w:fldSimple>
      <w:r>
        <w:t>.</w:t>
      </w:r>
      <w:fldSimple w:instr=" SEQ Hình \* ARABIC \s 1 ">
        <w:r>
          <w:rPr>
            <w:noProof/>
          </w:rPr>
          <w:t>1</w:t>
        </w:r>
      </w:fldSimple>
      <w:r>
        <w:rPr>
          <w:lang w:val="vi-VN"/>
        </w:rPr>
        <w:t>.</w:t>
      </w:r>
      <w:r w:rsidR="000F7EB5">
        <w:rPr>
          <w:lang w:val="vi-VN"/>
        </w:rPr>
        <w:t xml:space="preserve"> </w:t>
      </w:r>
      <w:r w:rsidR="000F7EB5" w:rsidRPr="00C15612">
        <w:rPr>
          <w:lang w:val="vi-VN"/>
        </w:rPr>
        <w:t>Tổng quan về Logical View của ĂN NGON</w:t>
      </w:r>
    </w:p>
    <w:p w14:paraId="774FD6A8" w14:textId="251F7426" w:rsidR="0020188F" w:rsidRDefault="0020188F" w:rsidP="000F7EB5"/>
    <w:p w14:paraId="6B776CBB" w14:textId="24D23A93" w:rsidR="0020188F" w:rsidRPr="00E45701" w:rsidRDefault="00940784" w:rsidP="00FC4A85">
      <w:pPr>
        <w:pStyle w:val="ListParagraph"/>
        <w:numPr>
          <w:ilvl w:val="0"/>
          <w:numId w:val="4"/>
        </w:numPr>
        <w:rPr>
          <w:b/>
        </w:rPr>
      </w:pPr>
      <w:r>
        <w:rPr>
          <w:b/>
          <w:bCs/>
        </w:rPr>
        <w:t>User</w:t>
      </w:r>
      <w:r w:rsidR="00E45701" w:rsidRPr="00E45701">
        <w:rPr>
          <w:b/>
          <w:bCs/>
        </w:rPr>
        <w:t>:</w:t>
      </w:r>
      <w:r w:rsidR="005C6B5E">
        <w:rPr>
          <w:b/>
          <w:bCs/>
        </w:rPr>
        <w:t xml:space="preserve"> </w:t>
      </w:r>
      <w:r>
        <w:t xml:space="preserve">Người </w:t>
      </w:r>
      <w:r w:rsidR="00834935">
        <w:t xml:space="preserve">sử dụng, </w:t>
      </w:r>
      <w:r w:rsidR="005C4B31">
        <w:t xml:space="preserve">bao gồm </w:t>
      </w:r>
      <w:r w:rsidR="00834935">
        <w:t xml:space="preserve">người dùng và </w:t>
      </w:r>
      <w:r w:rsidR="00A523BE">
        <w:t>quản trị viên</w:t>
      </w:r>
      <w:r w:rsidR="001961F1">
        <w:t>.</w:t>
      </w:r>
    </w:p>
    <w:p w14:paraId="05999F43" w14:textId="6B6C411F" w:rsidR="001961F1" w:rsidRPr="00E45701" w:rsidRDefault="001A7079" w:rsidP="00FC4A85">
      <w:pPr>
        <w:pStyle w:val="ListParagraph"/>
        <w:numPr>
          <w:ilvl w:val="0"/>
          <w:numId w:val="4"/>
        </w:numPr>
        <w:rPr>
          <w:b/>
          <w:bCs/>
        </w:rPr>
      </w:pPr>
      <w:r>
        <w:rPr>
          <w:b/>
          <w:bCs/>
        </w:rPr>
        <w:t xml:space="preserve">Framework Web: </w:t>
      </w:r>
      <w:r>
        <w:t>Web browser cho user truy cập.</w:t>
      </w:r>
    </w:p>
    <w:p w14:paraId="40049A93" w14:textId="5DF86F30" w:rsidR="00E45701" w:rsidRPr="00E45701" w:rsidRDefault="00E45701" w:rsidP="00FC4A85">
      <w:pPr>
        <w:pStyle w:val="ListParagraph"/>
        <w:numPr>
          <w:ilvl w:val="0"/>
          <w:numId w:val="4"/>
        </w:numPr>
        <w:rPr>
          <w:b/>
          <w:bCs/>
        </w:rPr>
      </w:pPr>
      <w:r w:rsidRPr="00E45701">
        <w:rPr>
          <w:b/>
          <w:bCs/>
        </w:rPr>
        <w:t>View:</w:t>
      </w:r>
      <w:r w:rsidR="00FC547E">
        <w:rPr>
          <w:b/>
          <w:bCs/>
        </w:rPr>
        <w:t xml:space="preserve"> </w:t>
      </w:r>
      <w:r w:rsidR="00FC547E">
        <w:t>Hiển thì màn hình cho User</w:t>
      </w:r>
      <w:r w:rsidR="00A844A3">
        <w:t>.</w:t>
      </w:r>
    </w:p>
    <w:p w14:paraId="725BDB94" w14:textId="556D7E09" w:rsidR="00E45701" w:rsidRPr="00E45701" w:rsidRDefault="00E45701" w:rsidP="00FC4A85">
      <w:pPr>
        <w:pStyle w:val="ListParagraph"/>
        <w:numPr>
          <w:ilvl w:val="0"/>
          <w:numId w:val="4"/>
        </w:numPr>
        <w:rPr>
          <w:b/>
          <w:bCs/>
        </w:rPr>
      </w:pPr>
      <w:r w:rsidRPr="00E45701">
        <w:rPr>
          <w:b/>
          <w:bCs/>
        </w:rPr>
        <w:t>Controller:</w:t>
      </w:r>
      <w:r w:rsidR="00A844A3">
        <w:rPr>
          <w:b/>
          <w:bCs/>
        </w:rPr>
        <w:t xml:space="preserve"> </w:t>
      </w:r>
      <w:r w:rsidR="00A844A3">
        <w:t>Xử lý các luồng</w:t>
      </w:r>
      <w:r w:rsidR="00B928C1">
        <w:t xml:space="preserve"> </w:t>
      </w:r>
      <w:r w:rsidR="00D81E72">
        <w:t>logic để hiển thị cho User và tương tác với Servic</w:t>
      </w:r>
      <w:r w:rsidR="009525C9">
        <w:t>es.</w:t>
      </w:r>
    </w:p>
    <w:p w14:paraId="165C26BD" w14:textId="290B094C" w:rsidR="00E45701" w:rsidRPr="00E45701" w:rsidRDefault="00E45701" w:rsidP="00FC4A85">
      <w:pPr>
        <w:pStyle w:val="ListParagraph"/>
        <w:numPr>
          <w:ilvl w:val="0"/>
          <w:numId w:val="4"/>
        </w:numPr>
        <w:rPr>
          <w:b/>
          <w:bCs/>
        </w:rPr>
      </w:pPr>
      <w:r w:rsidRPr="00E45701">
        <w:rPr>
          <w:b/>
          <w:bCs/>
        </w:rPr>
        <w:t>Services:</w:t>
      </w:r>
      <w:r w:rsidR="009525C9">
        <w:rPr>
          <w:b/>
          <w:bCs/>
        </w:rPr>
        <w:t xml:space="preserve"> </w:t>
      </w:r>
      <w:r w:rsidR="009525C9">
        <w:t xml:space="preserve">Tương tác với models để gửi yêu vầu và lấy dữ liệu, đồng thời xử lý các yêu cầu </w:t>
      </w:r>
      <w:r w:rsidR="0006643F">
        <w:t>từ Controller.</w:t>
      </w:r>
    </w:p>
    <w:p w14:paraId="06622F6E" w14:textId="255B7490" w:rsidR="00E45701" w:rsidRPr="00E45701" w:rsidRDefault="00E45701" w:rsidP="00E45701">
      <w:pPr>
        <w:pStyle w:val="ListParagraph"/>
        <w:numPr>
          <w:ilvl w:val="0"/>
          <w:numId w:val="4"/>
        </w:numPr>
        <w:rPr>
          <w:b/>
          <w:bCs/>
        </w:rPr>
      </w:pPr>
      <w:r w:rsidRPr="00E45701">
        <w:rPr>
          <w:b/>
          <w:bCs/>
        </w:rPr>
        <w:t>Models:</w:t>
      </w:r>
      <w:r w:rsidR="0006643F">
        <w:rPr>
          <w:b/>
          <w:bCs/>
        </w:rPr>
        <w:t xml:space="preserve"> </w:t>
      </w:r>
      <w:r w:rsidR="0006643F">
        <w:t xml:space="preserve">Tương tác với </w:t>
      </w:r>
      <w:r w:rsidR="0042744F">
        <w:t>Database, nhận yêu cầu và trả về dữ liệu cho Services</w:t>
      </w:r>
      <w:r w:rsidR="002B4715">
        <w:t>.</w:t>
      </w:r>
    </w:p>
    <w:p w14:paraId="464F1A89" w14:textId="49988C1D" w:rsidR="00E45701" w:rsidRPr="00E45701" w:rsidRDefault="00E45701" w:rsidP="00E45701">
      <w:pPr>
        <w:pStyle w:val="ListParagraph"/>
        <w:numPr>
          <w:ilvl w:val="0"/>
          <w:numId w:val="4"/>
        </w:numPr>
        <w:rPr>
          <w:b/>
          <w:bCs/>
        </w:rPr>
      </w:pPr>
      <w:r w:rsidRPr="00E45701">
        <w:rPr>
          <w:b/>
          <w:bCs/>
        </w:rPr>
        <w:t>Database:</w:t>
      </w:r>
      <w:r w:rsidR="002B4715">
        <w:rPr>
          <w:b/>
          <w:bCs/>
        </w:rPr>
        <w:t xml:space="preserve"> </w:t>
      </w:r>
      <w:r w:rsidR="004B633F">
        <w:t xml:space="preserve">Dùng PostgreSQL để lưu trữ </w:t>
      </w:r>
      <w:r w:rsidR="0057300B">
        <w:t xml:space="preserve">dữ liệu của </w:t>
      </w:r>
      <w:r w:rsidR="004831DD">
        <w:t>chương trình.</w:t>
      </w:r>
    </w:p>
    <w:p w14:paraId="2D718081" w14:textId="77777777" w:rsidR="0020188F" w:rsidRDefault="0020188F" w:rsidP="000F7EB5"/>
    <w:p w14:paraId="32984B9D" w14:textId="77777777" w:rsidR="0020188F" w:rsidRDefault="0020188F" w:rsidP="000F7EB5"/>
    <w:p w14:paraId="77C01246" w14:textId="77777777" w:rsidR="0020188F" w:rsidRDefault="0020188F" w:rsidP="000F7EB5"/>
    <w:p w14:paraId="2EC135B5" w14:textId="77777777" w:rsidR="0020188F" w:rsidRDefault="0020188F" w:rsidP="000F7EB5"/>
    <w:p w14:paraId="47E67F44" w14:textId="77777777" w:rsidR="0020188F" w:rsidRDefault="0020188F" w:rsidP="000F7EB5"/>
    <w:p w14:paraId="41903E73" w14:textId="77777777" w:rsidR="0020188F" w:rsidRDefault="0020188F" w:rsidP="000F7EB5"/>
    <w:p w14:paraId="2834599A" w14:textId="20D6F868" w:rsidR="003A0F5A" w:rsidRDefault="003A0F5A">
      <w:pPr>
        <w:widowControl/>
        <w:spacing w:line="240" w:lineRule="auto"/>
        <w:rPr>
          <w:b/>
          <w:bCs/>
        </w:rPr>
      </w:pPr>
    </w:p>
    <w:p w14:paraId="19C6D33D" w14:textId="1E832522" w:rsidR="000F7EB5" w:rsidRDefault="0020188F" w:rsidP="000F7EB5">
      <w:pPr>
        <w:rPr>
          <w:b/>
          <w:bCs/>
        </w:rPr>
      </w:pPr>
      <w:r w:rsidRPr="0020188F">
        <w:rPr>
          <w:b/>
          <w:bCs/>
        </w:rPr>
        <w:lastRenderedPageBreak/>
        <w:t>VIEWS:</w:t>
      </w:r>
    </w:p>
    <w:p w14:paraId="40E5DB45" w14:textId="277119FC" w:rsidR="00241679" w:rsidRDefault="0020188F" w:rsidP="00F90D12">
      <w:pPr>
        <w:keepNext/>
        <w:jc w:val="center"/>
      </w:pPr>
      <w:r>
        <w:rPr>
          <w:b/>
          <w:bCs/>
          <w:noProof/>
        </w:rPr>
        <w:drawing>
          <wp:inline distT="0" distB="0" distL="0" distR="0" wp14:anchorId="7318B670" wp14:editId="2B79AAC9">
            <wp:extent cx="5943600" cy="41706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5">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14:paraId="19198206" w14:textId="1B2BD6C6" w:rsidR="003E1DF1" w:rsidRDefault="00241679" w:rsidP="00241679">
      <w:pPr>
        <w:pStyle w:val="Caption"/>
        <w:jc w:val="center"/>
      </w:pPr>
      <w:r>
        <w:t xml:space="preserve">Hình </w:t>
      </w:r>
      <w:fldSimple w:instr=" STYLEREF 1 \s ">
        <w:r>
          <w:rPr>
            <w:noProof/>
          </w:rPr>
          <w:t>4</w:t>
        </w:r>
      </w:fldSimple>
      <w:r>
        <w:t>.</w:t>
      </w:r>
      <w:fldSimple w:instr=" SEQ Hình \* ARABIC \s 1 ">
        <w:r>
          <w:rPr>
            <w:noProof/>
          </w:rPr>
          <w:t>2</w:t>
        </w:r>
      </w:fldSimple>
      <w:r>
        <w:rPr>
          <w:lang w:val="vi-VN"/>
        </w:rPr>
        <w:t xml:space="preserve">. </w:t>
      </w:r>
      <w:r w:rsidRPr="00A34C7A">
        <w:rPr>
          <w:lang w:val="vi-VN"/>
        </w:rPr>
        <w:t>Package Diagram của Views</w:t>
      </w:r>
    </w:p>
    <w:p w14:paraId="2EED41AF" w14:textId="3326BA09" w:rsidR="0020188F" w:rsidRPr="0020188F" w:rsidRDefault="00C37D0C" w:rsidP="00C37D0C">
      <w:pPr>
        <w:pStyle w:val="ListParagraph"/>
        <w:numPr>
          <w:ilvl w:val="0"/>
          <w:numId w:val="4"/>
        </w:numPr>
        <w:rPr>
          <w:b/>
          <w:bCs/>
        </w:rPr>
      </w:pPr>
      <w:r>
        <w:rPr>
          <w:b/>
          <w:bCs/>
        </w:rPr>
        <w:t>Views:</w:t>
      </w:r>
      <w:r w:rsidR="00B434B6">
        <w:rPr>
          <w:b/>
          <w:bCs/>
        </w:rPr>
        <w:t xml:space="preserve"> </w:t>
      </w:r>
      <w:r w:rsidR="00B434B6">
        <w:t xml:space="preserve">là thành phần đảm nhận việc thể hiện những dữ liệu </w:t>
      </w:r>
      <w:r w:rsidR="00CC43DC">
        <w:t xml:space="preserve">của Model. View bao gồm </w:t>
      </w:r>
      <w:r w:rsidR="00D535BF">
        <w:t xml:space="preserve">những gì thể hiện </w:t>
      </w:r>
      <w:r w:rsidR="00B01B21">
        <w:t>trên màn hình như các control, form…</w:t>
      </w:r>
    </w:p>
    <w:p w14:paraId="2482C25D" w14:textId="77777777" w:rsidR="004C589D" w:rsidRDefault="004C589D" w:rsidP="007523B6">
      <w:pPr>
        <w:rPr>
          <w:b/>
          <w:bCs/>
        </w:rPr>
      </w:pPr>
    </w:p>
    <w:p w14:paraId="1A58F824" w14:textId="4A6BCC20" w:rsidR="007523B6" w:rsidRDefault="004E5F5C" w:rsidP="007523B6">
      <w:pPr>
        <w:rPr>
          <w:b/>
          <w:bCs/>
        </w:rPr>
      </w:pPr>
      <w:r>
        <w:rPr>
          <w:b/>
          <w:bCs/>
        </w:rPr>
        <w:t>CONTROLLER:</w:t>
      </w:r>
    </w:p>
    <w:p w14:paraId="2280D897" w14:textId="77777777" w:rsidR="00241679" w:rsidRDefault="004C589D" w:rsidP="00F90D12">
      <w:pPr>
        <w:keepNext/>
        <w:jc w:val="center"/>
      </w:pPr>
      <w:r>
        <w:rPr>
          <w:b/>
          <w:bCs/>
          <w:noProof/>
        </w:rPr>
        <w:drawing>
          <wp:inline distT="0" distB="0" distL="0" distR="0" wp14:anchorId="4E4C8FE4" wp14:editId="380FCB79">
            <wp:extent cx="5943600" cy="2355850"/>
            <wp:effectExtent l="0" t="0" r="0" b="6350"/>
            <wp:docPr id="60" name="Picture 60"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hap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30375C5D" w14:textId="307D18FF" w:rsidR="002D2FF5" w:rsidRDefault="00241679" w:rsidP="00241679">
      <w:pPr>
        <w:pStyle w:val="Caption"/>
        <w:jc w:val="center"/>
        <w:rPr>
          <w:b/>
          <w:bCs/>
        </w:rPr>
      </w:pPr>
      <w:r>
        <w:t xml:space="preserve">Hình </w:t>
      </w:r>
      <w:fldSimple w:instr=" STYLEREF 1 \s ">
        <w:r>
          <w:rPr>
            <w:noProof/>
          </w:rPr>
          <w:t>4</w:t>
        </w:r>
      </w:fldSimple>
      <w:r>
        <w:t>.</w:t>
      </w:r>
      <w:fldSimple w:instr=" SEQ Hình \* ARABIC \s 1 ">
        <w:r>
          <w:rPr>
            <w:noProof/>
          </w:rPr>
          <w:t>3</w:t>
        </w:r>
      </w:fldSimple>
      <w:r>
        <w:t>. Package Diagram của</w:t>
      </w:r>
      <w:r>
        <w:rPr>
          <w:lang w:val="vi-VN"/>
        </w:rPr>
        <w:t xml:space="preserve"> Controller</w:t>
      </w:r>
    </w:p>
    <w:p w14:paraId="38D0042E" w14:textId="0B58B211" w:rsidR="004C589D" w:rsidRDefault="00C83CF9" w:rsidP="007523B6">
      <w:pPr>
        <w:pStyle w:val="ListParagraph"/>
        <w:numPr>
          <w:ilvl w:val="0"/>
          <w:numId w:val="4"/>
        </w:numPr>
        <w:rPr>
          <w:b/>
          <w:bCs/>
        </w:rPr>
      </w:pPr>
      <w:r>
        <w:rPr>
          <w:b/>
          <w:bCs/>
        </w:rPr>
        <w:t>Controller:</w:t>
      </w:r>
      <w:r w:rsidR="006F7B6F">
        <w:rPr>
          <w:b/>
          <w:bCs/>
        </w:rPr>
        <w:t xml:space="preserve"> </w:t>
      </w:r>
      <w:r w:rsidR="00112098">
        <w:t xml:space="preserve">là thành phần </w:t>
      </w:r>
      <w:r w:rsidR="002C0B2C">
        <w:t xml:space="preserve">đảm nhận việc xử lý </w:t>
      </w:r>
      <w:r w:rsidR="00A0726D">
        <w:t xml:space="preserve">hồi đáp lại </w:t>
      </w:r>
      <w:r w:rsidR="00417F87">
        <w:t xml:space="preserve">các dữ liệu </w:t>
      </w:r>
      <w:r w:rsidR="009B412C">
        <w:t xml:space="preserve">được đưa vào từ người dùng như các </w:t>
      </w:r>
      <w:r w:rsidR="009B412C">
        <w:lastRenderedPageBreak/>
        <w:t>sự kiện chuột, bàn phím, các tương tác lên các control</w:t>
      </w:r>
      <w:r w:rsidR="003E61EE">
        <w:t>… Controller là cầu nối giữa người dùng và ứng dụng.</w:t>
      </w:r>
    </w:p>
    <w:p w14:paraId="3F89EB57" w14:textId="1F3D2D62" w:rsidR="004E5F5C" w:rsidRDefault="00BE3562" w:rsidP="007523B6">
      <w:pPr>
        <w:rPr>
          <w:b/>
          <w:bCs/>
        </w:rPr>
      </w:pPr>
      <w:r>
        <w:rPr>
          <w:b/>
          <w:bCs/>
        </w:rPr>
        <w:t>MODEL:</w:t>
      </w:r>
    </w:p>
    <w:p w14:paraId="47BADF1B" w14:textId="40929C63" w:rsidR="002D2FF5" w:rsidRDefault="161312D4" w:rsidP="00F90D12">
      <w:pPr>
        <w:jc w:val="center"/>
      </w:pPr>
      <w:r>
        <w:rPr>
          <w:noProof/>
        </w:rPr>
        <w:drawing>
          <wp:inline distT="0" distB="0" distL="0" distR="0" wp14:anchorId="01949BE9" wp14:editId="3D714F98">
            <wp:extent cx="6050844" cy="5105400"/>
            <wp:effectExtent l="0" t="0" r="0" b="0"/>
            <wp:docPr id="557071156" name="Picture 55707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844" cy="5105400"/>
                    </a:xfrm>
                    <a:prstGeom prst="rect">
                      <a:avLst/>
                    </a:prstGeom>
                  </pic:spPr>
                </pic:pic>
              </a:graphicData>
            </a:graphic>
          </wp:inline>
        </w:drawing>
      </w:r>
    </w:p>
    <w:p w14:paraId="77F65523" w14:textId="614786E1" w:rsidR="004B2CE1" w:rsidRPr="00EE70DC" w:rsidRDefault="004B2CE1" w:rsidP="004B2CE1">
      <w:pPr>
        <w:pStyle w:val="Caption"/>
        <w:jc w:val="center"/>
        <w:rPr>
          <w:b/>
          <w:bCs/>
        </w:rPr>
      </w:pPr>
      <w:r>
        <w:t xml:space="preserve">Hình </w:t>
      </w:r>
      <w:r w:rsidR="00D00C0C">
        <w:fldChar w:fldCharType="begin"/>
      </w:r>
      <w:r w:rsidR="00D00C0C">
        <w:instrText xml:space="preserve"> STYLEREF 1 \s </w:instrText>
      </w:r>
      <w:r w:rsidR="00D00C0C">
        <w:fldChar w:fldCharType="separate"/>
      </w:r>
      <w:r>
        <w:rPr>
          <w:noProof/>
        </w:rPr>
        <w:t>4</w:t>
      </w:r>
      <w:r w:rsidR="00D00C0C">
        <w:rPr>
          <w:noProof/>
        </w:rPr>
        <w:fldChar w:fldCharType="end"/>
      </w:r>
      <w:r>
        <w:t>.4. Package Diagram của</w:t>
      </w:r>
      <w:r>
        <w:rPr>
          <w:lang w:val="vi-VN"/>
        </w:rPr>
        <w:t xml:space="preserve"> </w:t>
      </w:r>
      <w:r w:rsidR="00EE70DC">
        <w:t>Model</w:t>
      </w:r>
    </w:p>
    <w:p w14:paraId="6E83B747" w14:textId="77777777" w:rsidR="004B2CE1" w:rsidRDefault="004B2CE1" w:rsidP="007523B6"/>
    <w:p w14:paraId="11DD615C" w14:textId="73551462" w:rsidR="00E35A8A" w:rsidRPr="00001EA1" w:rsidRDefault="00C83CF9">
      <w:pPr>
        <w:pStyle w:val="ListParagraph"/>
        <w:widowControl/>
        <w:numPr>
          <w:ilvl w:val="0"/>
          <w:numId w:val="4"/>
        </w:numPr>
        <w:spacing w:line="240" w:lineRule="auto"/>
        <w:rPr>
          <w:b/>
          <w:bCs/>
        </w:rPr>
      </w:pPr>
      <w:r w:rsidRPr="00001EA1">
        <w:rPr>
          <w:b/>
          <w:bCs/>
        </w:rPr>
        <w:t>Model:</w:t>
      </w:r>
      <w:r w:rsidR="006F7B6F" w:rsidRPr="00001EA1">
        <w:rPr>
          <w:b/>
          <w:bCs/>
        </w:rPr>
        <w:t xml:space="preserve"> </w:t>
      </w:r>
      <w:r w:rsidR="003144C3">
        <w:t xml:space="preserve">chứa dữ liệu </w:t>
      </w:r>
      <w:r w:rsidR="00FC36A2">
        <w:t xml:space="preserve">và các tính toán </w:t>
      </w:r>
      <w:r w:rsidR="00C024BE">
        <w:t xml:space="preserve">xử lý logic </w:t>
      </w:r>
      <w:r w:rsidR="00DA1A2C">
        <w:t>để giải quyết vấn đề mà phần mềm hướng tới (business logic).</w:t>
      </w:r>
      <w:r w:rsidR="00E35A8A" w:rsidRPr="00001EA1">
        <w:rPr>
          <w:b/>
          <w:bCs/>
        </w:rPr>
        <w:br w:type="page"/>
      </w:r>
    </w:p>
    <w:p w14:paraId="45D320F6" w14:textId="3AE22CCC" w:rsidR="00BE3562" w:rsidRDefault="00BE3562" w:rsidP="007523B6">
      <w:pPr>
        <w:rPr>
          <w:b/>
          <w:bCs/>
        </w:rPr>
      </w:pPr>
      <w:r>
        <w:rPr>
          <w:b/>
          <w:bCs/>
        </w:rPr>
        <w:lastRenderedPageBreak/>
        <w:t>SERV</w:t>
      </w:r>
      <w:r w:rsidR="00CB0C5E">
        <w:rPr>
          <w:b/>
          <w:bCs/>
        </w:rPr>
        <w:t>ICE</w:t>
      </w:r>
      <w:r w:rsidR="002D2FF5">
        <w:rPr>
          <w:b/>
          <w:bCs/>
        </w:rPr>
        <w:t>:</w:t>
      </w:r>
    </w:p>
    <w:p w14:paraId="5D4DEFF5" w14:textId="77777777" w:rsidR="00180F1D" w:rsidRPr="007523B6" w:rsidRDefault="00180F1D" w:rsidP="007523B6">
      <w:pPr>
        <w:rPr>
          <w:b/>
          <w:bCs/>
        </w:rPr>
      </w:pPr>
    </w:p>
    <w:p w14:paraId="0EA87214" w14:textId="4EB3E898" w:rsidR="00C83CF9" w:rsidRDefault="1785D399" w:rsidP="007523B6">
      <w:r>
        <w:rPr>
          <w:noProof/>
        </w:rPr>
        <w:drawing>
          <wp:inline distT="0" distB="0" distL="0" distR="0" wp14:anchorId="0EC61E48" wp14:editId="23A9C1B4">
            <wp:extent cx="6094942" cy="5142607"/>
            <wp:effectExtent l="0" t="0" r="0" b="0"/>
            <wp:docPr id="118614395" name="Picture 1186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4942" cy="5142607"/>
                    </a:xfrm>
                    <a:prstGeom prst="rect">
                      <a:avLst/>
                    </a:prstGeom>
                  </pic:spPr>
                </pic:pic>
              </a:graphicData>
            </a:graphic>
          </wp:inline>
        </w:drawing>
      </w:r>
    </w:p>
    <w:p w14:paraId="2F94C8D5" w14:textId="03320314" w:rsidR="0000495C" w:rsidRPr="00EE70DC" w:rsidRDefault="0000495C" w:rsidP="0000495C">
      <w:pPr>
        <w:pStyle w:val="Caption"/>
        <w:jc w:val="center"/>
        <w:rPr>
          <w:b/>
          <w:bCs/>
        </w:rPr>
      </w:pPr>
      <w:r>
        <w:t xml:space="preserve">Hình </w:t>
      </w:r>
      <w:r w:rsidR="00D00C0C">
        <w:fldChar w:fldCharType="begin"/>
      </w:r>
      <w:r w:rsidR="00D00C0C">
        <w:instrText xml:space="preserve"> STYLEREF 1 \s </w:instrText>
      </w:r>
      <w:r w:rsidR="00D00C0C">
        <w:fldChar w:fldCharType="separate"/>
      </w:r>
      <w:r>
        <w:rPr>
          <w:noProof/>
        </w:rPr>
        <w:t>4</w:t>
      </w:r>
      <w:r w:rsidR="00D00C0C">
        <w:rPr>
          <w:noProof/>
        </w:rPr>
        <w:fldChar w:fldCharType="end"/>
      </w:r>
      <w:r>
        <w:t>.5. Package Diagram của</w:t>
      </w:r>
      <w:r>
        <w:rPr>
          <w:lang w:val="vi-VN"/>
        </w:rPr>
        <w:t xml:space="preserve"> </w:t>
      </w:r>
      <w:r w:rsidR="00EE70DC">
        <w:t>Service</w:t>
      </w:r>
    </w:p>
    <w:p w14:paraId="3BE92879" w14:textId="4C7DB0A5" w:rsidR="00C83CF9" w:rsidRPr="00C83CF9" w:rsidRDefault="00C83CF9" w:rsidP="00C83CF9">
      <w:pPr>
        <w:pStyle w:val="ListParagraph"/>
        <w:numPr>
          <w:ilvl w:val="0"/>
          <w:numId w:val="4"/>
        </w:numPr>
        <w:rPr>
          <w:b/>
          <w:bCs/>
        </w:rPr>
      </w:pPr>
      <w:r>
        <w:rPr>
          <w:b/>
          <w:bCs/>
        </w:rPr>
        <w:t xml:space="preserve">Service: </w:t>
      </w:r>
      <w:r w:rsidR="00F54E6B">
        <w:t xml:space="preserve">Là trung gian giữa </w:t>
      </w:r>
      <w:r w:rsidR="00BE3B3D">
        <w:t xml:space="preserve">Controller và Model, thực hiện lấy </w:t>
      </w:r>
      <w:r w:rsidR="003B0E07">
        <w:t>d</w:t>
      </w:r>
      <w:r w:rsidR="00BE3B3D">
        <w:t xml:space="preserve">ữ liệu </w:t>
      </w:r>
      <w:r w:rsidR="001750B3">
        <w:t xml:space="preserve">từ Model và xử lý </w:t>
      </w:r>
      <w:r w:rsidR="00096ABE">
        <w:t xml:space="preserve">các </w:t>
      </w:r>
      <w:r w:rsidR="661DEEB1">
        <w:t>business</w:t>
      </w:r>
      <w:r w:rsidR="00096ABE">
        <w:t xml:space="preserve"> Logic, </w:t>
      </w:r>
      <w:r w:rsidR="00052AE1">
        <w:t>sau đó trả kết quả về cho Controller.</w:t>
      </w:r>
    </w:p>
    <w:p w14:paraId="59396AE1" w14:textId="3BD2AB04" w:rsidR="008F3D51" w:rsidRDefault="008F3D51" w:rsidP="001C6E66">
      <w:pPr>
        <w:pStyle w:val="Heading2"/>
      </w:pPr>
      <w:bookmarkStart w:id="5" w:name="_Toc121896448"/>
      <w:r>
        <w:t xml:space="preserve">Component: </w:t>
      </w:r>
      <w:r w:rsidR="00041AA0">
        <w:t>Auth</w:t>
      </w:r>
      <w:r>
        <w:t>View</w:t>
      </w:r>
      <w:bookmarkEnd w:id="5"/>
    </w:p>
    <w:p w14:paraId="669F5656" w14:textId="3D9206E5" w:rsidR="00DD18A9" w:rsidRPr="00316527" w:rsidRDefault="00316527" w:rsidP="00316527">
      <w:pPr>
        <w:ind w:left="720"/>
        <w:rPr>
          <w:lang w:val="vi-VN"/>
        </w:rPr>
      </w:pPr>
      <w:r>
        <w:t>Mô</w:t>
      </w:r>
      <w:r>
        <w:rPr>
          <w:lang w:val="vi-VN"/>
        </w:rPr>
        <w:t xml:space="preserve"> tả:</w:t>
      </w:r>
      <w:r w:rsidR="00D62207">
        <w:rPr>
          <w:lang w:val="vi-VN"/>
        </w:rPr>
        <w:t xml:space="preserve"> AuthView là giao diện dùng để hiển thị màn hình </w:t>
      </w:r>
      <w:r w:rsidR="00D500B8">
        <w:rPr>
          <w:lang w:val="vi-VN"/>
        </w:rPr>
        <w:t>đăng nhập/đăng ký của người dùng.</w:t>
      </w:r>
    </w:p>
    <w:p w14:paraId="09782A7D" w14:textId="6CFC7934" w:rsidR="00A7216B" w:rsidRDefault="00A7216B" w:rsidP="00316527">
      <w:pPr>
        <w:ind w:left="720"/>
      </w:pPr>
      <w:r>
        <w:t>Class diagram:</w:t>
      </w:r>
    </w:p>
    <w:p w14:paraId="44FCF9BA" w14:textId="6239E44B" w:rsidR="00A7216B" w:rsidRDefault="00747868" w:rsidP="00747868">
      <w:pPr>
        <w:ind w:left="720"/>
        <w:jc w:val="center"/>
      </w:pPr>
      <w:r>
        <w:rPr>
          <w:noProof/>
        </w:rPr>
        <w:drawing>
          <wp:inline distT="0" distB="0" distL="0" distR="0" wp14:anchorId="3F3251C8" wp14:editId="4818DBDC">
            <wp:extent cx="2920224" cy="1253836"/>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4894" cy="1260135"/>
                    </a:xfrm>
                    <a:prstGeom prst="rect">
                      <a:avLst/>
                    </a:prstGeom>
                  </pic:spPr>
                </pic:pic>
              </a:graphicData>
            </a:graphic>
          </wp:inline>
        </w:drawing>
      </w:r>
    </w:p>
    <w:p w14:paraId="1B87BB01" w14:textId="1C0CC7D6" w:rsidR="00D500B8" w:rsidRPr="00A7216B" w:rsidRDefault="00A7216B" w:rsidP="00316527">
      <w:pPr>
        <w:ind w:left="720"/>
      </w:pPr>
      <w:r>
        <w:t>Giải thích:</w:t>
      </w:r>
      <w:r w:rsidR="002364D0">
        <w:t xml:space="preserve"> Hàm render() trả về giao diện cho người dùng.</w:t>
      </w:r>
    </w:p>
    <w:p w14:paraId="3BD5D6E6" w14:textId="0F7A130C" w:rsidR="001C6E66" w:rsidRPr="001C6E66" w:rsidRDefault="00A0216D" w:rsidP="001C6E66">
      <w:pPr>
        <w:pStyle w:val="Heading2"/>
      </w:pPr>
      <w:bookmarkStart w:id="6" w:name="_Toc121896449"/>
      <w:r>
        <w:lastRenderedPageBreak/>
        <w:t xml:space="preserve">Component: </w:t>
      </w:r>
      <w:r w:rsidR="00C317AA">
        <w:t>Home</w:t>
      </w:r>
      <w:r w:rsidR="002D536B">
        <w:t>V</w:t>
      </w:r>
      <w:r w:rsidR="00C317AA">
        <w:t>iew</w:t>
      </w:r>
      <w:bookmarkEnd w:id="6"/>
    </w:p>
    <w:p w14:paraId="52F45D09" w14:textId="05219AF5" w:rsidR="00A0216D" w:rsidRDefault="00E15913" w:rsidP="00E15913">
      <w:pPr>
        <w:ind w:left="720"/>
      </w:pPr>
      <w:r>
        <w:t xml:space="preserve">Mô tả: </w:t>
      </w:r>
      <w:r w:rsidR="00025E70">
        <w:t>HomeView</w:t>
      </w:r>
      <w:r w:rsidR="001E37AC">
        <w:t xml:space="preserve"> là giao diện dùng để hiện thị trang chủ của website ĂN NGON</w:t>
      </w:r>
      <w:r w:rsidR="007A03AF">
        <w:t>.</w:t>
      </w:r>
    </w:p>
    <w:p w14:paraId="1021927E" w14:textId="12B9EA94" w:rsidR="007A03AF" w:rsidRDefault="007A03AF" w:rsidP="00E15913">
      <w:pPr>
        <w:ind w:left="720"/>
      </w:pPr>
      <w:r>
        <w:t xml:space="preserve">Class </w:t>
      </w:r>
      <w:r w:rsidR="008907FF">
        <w:t>diagram</w:t>
      </w:r>
      <w:r w:rsidR="003C57DD">
        <w:t xml:space="preserve">: </w:t>
      </w:r>
      <w:r w:rsidR="003C57DD">
        <w:tab/>
      </w:r>
    </w:p>
    <w:p w14:paraId="6E753557" w14:textId="0C574140" w:rsidR="003C57DD" w:rsidRDefault="0081396A" w:rsidP="0081396A">
      <w:pPr>
        <w:ind w:left="720"/>
        <w:jc w:val="center"/>
      </w:pPr>
      <w:r>
        <w:rPr>
          <w:noProof/>
        </w:rPr>
        <w:drawing>
          <wp:inline distT="0" distB="0" distL="0" distR="0" wp14:anchorId="2F1F6401" wp14:editId="5A7CD006">
            <wp:extent cx="1533525" cy="581025"/>
            <wp:effectExtent l="0" t="0" r="9525" b="9525"/>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1590114C" w14:textId="29324F54" w:rsidR="00A0216D" w:rsidRDefault="003C57DD" w:rsidP="00C007B4">
      <w:pPr>
        <w:ind w:left="720"/>
      </w:pPr>
      <w:r>
        <w:t xml:space="preserve">Giải thích: </w:t>
      </w:r>
      <w:r w:rsidR="002F5AFB">
        <w:t>Hàm render() trả về giao diện cho người dùng.</w:t>
      </w:r>
    </w:p>
    <w:p w14:paraId="50E4BF6F" w14:textId="27B0CBA6" w:rsidR="006E3F5A" w:rsidRDefault="006E3F5A" w:rsidP="006E3F5A">
      <w:pPr>
        <w:pStyle w:val="Heading2"/>
      </w:pPr>
      <w:bookmarkStart w:id="7" w:name="_Toc121896450"/>
      <w:r>
        <w:t xml:space="preserve">Component: </w:t>
      </w:r>
      <w:r w:rsidR="001C6E66">
        <w:t>Searching</w:t>
      </w:r>
      <w:r w:rsidR="002D536B">
        <w:t>V</w:t>
      </w:r>
      <w:r w:rsidR="001C6E66">
        <w:t>iew</w:t>
      </w:r>
      <w:bookmarkEnd w:id="7"/>
    </w:p>
    <w:p w14:paraId="2F650104" w14:textId="2F913E72" w:rsidR="006E3F5A" w:rsidRPr="009871B7" w:rsidRDefault="00C007B4" w:rsidP="009871B7">
      <w:pPr>
        <w:pStyle w:val="BodyText"/>
      </w:pPr>
      <w:r>
        <w:t>Mô tả: SearchingView là giao diện dùng để hiển thị trang tìm kiếm các công thức món ăn của website ĂN NGON.</w:t>
      </w:r>
    </w:p>
    <w:p w14:paraId="46CA868A" w14:textId="2E5BA4C9" w:rsidR="00C007B4" w:rsidRDefault="00C007B4" w:rsidP="009871B7">
      <w:pPr>
        <w:pStyle w:val="BodyText"/>
      </w:pPr>
      <w:r>
        <w:t xml:space="preserve">Class </w:t>
      </w:r>
      <w:r w:rsidR="008907FF">
        <w:t>diagram</w:t>
      </w:r>
      <w:r>
        <w:t xml:space="preserve">: </w:t>
      </w:r>
    </w:p>
    <w:p w14:paraId="3593D4DB" w14:textId="0A6EFBBC" w:rsidR="00624DC1" w:rsidRDefault="0081396A" w:rsidP="0081396A">
      <w:pPr>
        <w:pStyle w:val="BodyText"/>
        <w:jc w:val="center"/>
      </w:pPr>
      <w:r>
        <w:rPr>
          <w:noProof/>
        </w:rPr>
        <w:drawing>
          <wp:inline distT="0" distB="0" distL="0" distR="0" wp14:anchorId="3F87B249" wp14:editId="5050D7AB">
            <wp:extent cx="1533525" cy="581025"/>
            <wp:effectExtent l="0" t="0" r="9525" b="952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216E7BF4" w14:textId="538F5D3E" w:rsidR="00624DC1" w:rsidRDefault="00C128B0" w:rsidP="009871B7">
      <w:pPr>
        <w:pStyle w:val="BodyText"/>
      </w:pPr>
      <w:r>
        <w:t>Giải thích: Hàm render() trả về giao diện cho người dùng</w:t>
      </w:r>
      <w:r w:rsidR="009C3B71">
        <w:t>.</w:t>
      </w:r>
      <w:r w:rsidR="00DA6854">
        <w:t xml:space="preserve"> </w:t>
      </w:r>
    </w:p>
    <w:p w14:paraId="02498E1E" w14:textId="2A5A8C88" w:rsidR="008665E9" w:rsidRDefault="008665E9" w:rsidP="001C6E66">
      <w:pPr>
        <w:pStyle w:val="Heading2"/>
      </w:pPr>
      <w:bookmarkStart w:id="8" w:name="_Toc121896451"/>
      <w:r>
        <w:t>Component: Recipe</w:t>
      </w:r>
      <w:r w:rsidR="0080738A">
        <w:t>View</w:t>
      </w:r>
      <w:bookmarkEnd w:id="8"/>
    </w:p>
    <w:p w14:paraId="6AA006A7" w14:textId="582CE834" w:rsidR="00F50816" w:rsidRDefault="00F50816" w:rsidP="00F50816">
      <w:pPr>
        <w:ind w:left="720"/>
      </w:pPr>
      <w:r>
        <w:t xml:space="preserve">Mô tả: RecipeView là giao diện dùng để hiển thị chi tiết </w:t>
      </w:r>
      <w:r w:rsidR="002D4C72">
        <w:t xml:space="preserve">nội dung </w:t>
      </w:r>
      <w:r>
        <w:t>công thức của món ăn</w:t>
      </w:r>
      <w:r w:rsidR="00E90451">
        <w:t>.</w:t>
      </w:r>
    </w:p>
    <w:p w14:paraId="7EE35893" w14:textId="42518BBD" w:rsidR="00E90451" w:rsidRDefault="00E90451" w:rsidP="00F50816">
      <w:pPr>
        <w:ind w:left="720"/>
      </w:pPr>
      <w:r>
        <w:t xml:space="preserve">Class </w:t>
      </w:r>
      <w:r w:rsidR="008907FF">
        <w:t>diagram</w:t>
      </w:r>
      <w:r>
        <w:t>:</w:t>
      </w:r>
    </w:p>
    <w:p w14:paraId="4D707972" w14:textId="5EBC19B6" w:rsidR="00E90451" w:rsidRDefault="0081396A" w:rsidP="0081396A">
      <w:pPr>
        <w:ind w:left="720"/>
        <w:jc w:val="center"/>
      </w:pPr>
      <w:r>
        <w:rPr>
          <w:noProof/>
        </w:rPr>
        <w:drawing>
          <wp:inline distT="0" distB="0" distL="0" distR="0" wp14:anchorId="7F76FF74" wp14:editId="5BD060D0">
            <wp:extent cx="1533525" cy="581025"/>
            <wp:effectExtent l="0" t="0" r="9525" b="952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03B2A7B0" w14:textId="6D2C3237" w:rsidR="00E90451" w:rsidRPr="00F50816" w:rsidRDefault="009C3B71" w:rsidP="00F50816">
      <w:pPr>
        <w:ind w:left="720"/>
      </w:pPr>
      <w:r>
        <w:t>Giải thích: Hàm render() trả về giao diện cho người dùng.</w:t>
      </w:r>
      <w:r w:rsidR="00E90451">
        <w:t xml:space="preserve"> </w:t>
      </w:r>
    </w:p>
    <w:p w14:paraId="4DE4354B" w14:textId="7E94D3A4" w:rsidR="000A5B1C" w:rsidRDefault="000A5B1C" w:rsidP="000A5B1C">
      <w:pPr>
        <w:pStyle w:val="Heading2"/>
      </w:pPr>
      <w:bookmarkStart w:id="9" w:name="_Toc121896452"/>
      <w:r>
        <w:t>Component: UploadRecipeView</w:t>
      </w:r>
      <w:bookmarkEnd w:id="9"/>
    </w:p>
    <w:p w14:paraId="4A8E906C" w14:textId="33A46856" w:rsidR="00E20476" w:rsidRDefault="00E20476" w:rsidP="00E20476">
      <w:pPr>
        <w:ind w:left="720"/>
      </w:pPr>
      <w:r>
        <w:t xml:space="preserve">Mô tả: UploadRecipeView là giao diện dùng để hiển thị </w:t>
      </w:r>
      <w:r w:rsidR="00E202E5">
        <w:t>nội dung công thức mà người dùng muốn chia sẽ lên websit</w:t>
      </w:r>
      <w:r w:rsidR="007E436E">
        <w:t>e</w:t>
      </w:r>
      <w:r w:rsidR="00E202E5">
        <w:t xml:space="preserve"> ĂN NGON.</w:t>
      </w:r>
    </w:p>
    <w:p w14:paraId="374C3D8A" w14:textId="0D60D063" w:rsidR="00E202E5" w:rsidRDefault="00E202E5" w:rsidP="00E20476">
      <w:pPr>
        <w:ind w:left="720"/>
      </w:pPr>
      <w:r>
        <w:t xml:space="preserve">Class </w:t>
      </w:r>
      <w:r w:rsidR="008907FF">
        <w:t>diagram</w:t>
      </w:r>
      <w:r>
        <w:t>:</w:t>
      </w:r>
    </w:p>
    <w:p w14:paraId="3BBB9B7A" w14:textId="713340B8" w:rsidR="00E202E5" w:rsidRDefault="0081396A" w:rsidP="0081396A">
      <w:pPr>
        <w:ind w:left="720"/>
        <w:jc w:val="center"/>
      </w:pPr>
      <w:r>
        <w:rPr>
          <w:noProof/>
        </w:rPr>
        <w:drawing>
          <wp:inline distT="0" distB="0" distL="0" distR="0" wp14:anchorId="6BD04151" wp14:editId="07AF67DE">
            <wp:extent cx="1533525" cy="581025"/>
            <wp:effectExtent l="0" t="0" r="9525" b="952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23186D53" w14:textId="53DE4F78" w:rsidR="00E202E5" w:rsidRPr="00E20476" w:rsidRDefault="00E202E5" w:rsidP="00E20476">
      <w:pPr>
        <w:ind w:left="720"/>
      </w:pPr>
      <w:r>
        <w:t>Giải thích: Hàm render() trả về giao diện cho người dùng</w:t>
      </w:r>
      <w:r w:rsidR="00D56EBF">
        <w:t>.</w:t>
      </w:r>
    </w:p>
    <w:p w14:paraId="392774B8" w14:textId="6A1E5AB2" w:rsidR="000A5B1C" w:rsidRDefault="000A5B1C" w:rsidP="000A5B1C">
      <w:pPr>
        <w:pStyle w:val="Heading2"/>
      </w:pPr>
      <w:bookmarkStart w:id="10" w:name="_Toc121896453"/>
      <w:r>
        <w:t>Component: CartView</w:t>
      </w:r>
      <w:bookmarkEnd w:id="10"/>
    </w:p>
    <w:p w14:paraId="731BA403" w14:textId="3C56E26F" w:rsidR="00D56EBF" w:rsidRDefault="00D56EBF" w:rsidP="00D56EBF">
      <w:pPr>
        <w:ind w:left="720"/>
      </w:pPr>
      <w:r>
        <w:t xml:space="preserve">Mô tả: CartView là giao diện dùng để hiển thị nội dung của giỏ hàng, nơi người dùng lựa chọn </w:t>
      </w:r>
      <w:r w:rsidR="00B31033">
        <w:t xml:space="preserve">và mua </w:t>
      </w:r>
      <w:r>
        <w:t>các nguyên liệu để</w:t>
      </w:r>
      <w:r w:rsidR="00B31033">
        <w:t xml:space="preserve"> làm món ăn.</w:t>
      </w:r>
    </w:p>
    <w:p w14:paraId="761AB3C2" w14:textId="32EB6E09" w:rsidR="00B31033" w:rsidRDefault="00B31033" w:rsidP="00D56EBF">
      <w:pPr>
        <w:ind w:left="720"/>
      </w:pPr>
      <w:r>
        <w:t xml:space="preserve">Class </w:t>
      </w:r>
      <w:r w:rsidR="008907FF">
        <w:t>diagram</w:t>
      </w:r>
      <w:r>
        <w:t>:</w:t>
      </w:r>
    </w:p>
    <w:p w14:paraId="4271776D" w14:textId="0F874217" w:rsidR="00B31033" w:rsidRDefault="00D67B37" w:rsidP="0081396A">
      <w:pPr>
        <w:ind w:left="720"/>
        <w:jc w:val="center"/>
      </w:pPr>
      <w:r>
        <w:rPr>
          <w:noProof/>
        </w:rPr>
        <w:drawing>
          <wp:inline distT="0" distB="0" distL="0" distR="0" wp14:anchorId="52FF260D" wp14:editId="10544398">
            <wp:extent cx="3438525" cy="1476375"/>
            <wp:effectExtent l="0" t="0" r="9525" b="952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38525" cy="1476375"/>
                    </a:xfrm>
                    <a:prstGeom prst="rect">
                      <a:avLst/>
                    </a:prstGeom>
                  </pic:spPr>
                </pic:pic>
              </a:graphicData>
            </a:graphic>
          </wp:inline>
        </w:drawing>
      </w:r>
    </w:p>
    <w:p w14:paraId="0319C592" w14:textId="77777777" w:rsidR="006D2307" w:rsidRDefault="00B31033" w:rsidP="00D56EBF">
      <w:pPr>
        <w:ind w:left="720"/>
      </w:pPr>
      <w:r>
        <w:lastRenderedPageBreak/>
        <w:t xml:space="preserve">Giải thích: </w:t>
      </w:r>
    </w:p>
    <w:p w14:paraId="011C2DF4" w14:textId="493EA3AB" w:rsidR="00B31033" w:rsidRPr="00D56EBF" w:rsidRDefault="00B31033" w:rsidP="00D56EBF">
      <w:pPr>
        <w:ind w:left="720"/>
      </w:pPr>
      <w:r>
        <w:t>Hàm render() trả về giao diện cho người dùng.</w:t>
      </w:r>
    </w:p>
    <w:p w14:paraId="6DC6EEF2" w14:textId="7B68E5EC" w:rsidR="001C6E66" w:rsidRDefault="00281C1E" w:rsidP="001C6E66">
      <w:pPr>
        <w:pStyle w:val="Heading2"/>
      </w:pPr>
      <w:bookmarkStart w:id="11" w:name="_Toc121896454"/>
      <w:r>
        <w:t xml:space="preserve">Component: </w:t>
      </w:r>
      <w:r w:rsidR="00FF2447">
        <w:t>Order</w:t>
      </w:r>
      <w:r w:rsidR="002D536B">
        <w:t>V</w:t>
      </w:r>
      <w:r>
        <w:t>iew</w:t>
      </w:r>
      <w:bookmarkEnd w:id="11"/>
    </w:p>
    <w:p w14:paraId="3CFF2EBD" w14:textId="5E22EF5C" w:rsidR="00B31033" w:rsidRDefault="00B31033" w:rsidP="00B31033">
      <w:pPr>
        <w:ind w:left="720"/>
      </w:pPr>
      <w:r>
        <w:t>Mô tả: OrderView là giao diện dùng để hiển thị nội dung</w:t>
      </w:r>
      <w:r w:rsidR="0072210D">
        <w:t>, thông tin đặt hàng của người dùng.</w:t>
      </w:r>
    </w:p>
    <w:p w14:paraId="0CCF50D3" w14:textId="68E91CAF" w:rsidR="0072210D" w:rsidRDefault="0072210D" w:rsidP="00B31033">
      <w:pPr>
        <w:ind w:left="720"/>
      </w:pPr>
      <w:r>
        <w:t xml:space="preserve">Class </w:t>
      </w:r>
      <w:r w:rsidR="008907FF">
        <w:t>diagram</w:t>
      </w:r>
      <w:r>
        <w:t>:</w:t>
      </w:r>
    </w:p>
    <w:p w14:paraId="45B0966D" w14:textId="51487C7F" w:rsidR="0072210D" w:rsidRDefault="0081396A" w:rsidP="0081396A">
      <w:pPr>
        <w:ind w:left="720"/>
        <w:jc w:val="center"/>
      </w:pPr>
      <w:r>
        <w:rPr>
          <w:noProof/>
        </w:rPr>
        <w:drawing>
          <wp:inline distT="0" distB="0" distL="0" distR="0" wp14:anchorId="483C4CF0" wp14:editId="5EB532DD">
            <wp:extent cx="1533525" cy="581025"/>
            <wp:effectExtent l="0" t="0" r="9525" b="952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67C04C8E" w14:textId="51487C7F" w:rsidR="005D1E4B" w:rsidRDefault="0072210D" w:rsidP="00434FCB">
      <w:pPr>
        <w:ind w:left="720"/>
      </w:pPr>
      <w:r>
        <w:t>Giải thích: Hàm render() trả về giao diện cho người dùng.</w:t>
      </w:r>
    </w:p>
    <w:p w14:paraId="4AE943D8" w14:textId="5E84A629" w:rsidR="003D60A5" w:rsidRDefault="003D60A5" w:rsidP="003D60A5">
      <w:pPr>
        <w:pStyle w:val="Heading2"/>
      </w:pPr>
      <w:bookmarkStart w:id="12" w:name="_Toc121896455"/>
      <w:r>
        <w:t>Component: BillView</w:t>
      </w:r>
      <w:bookmarkEnd w:id="12"/>
    </w:p>
    <w:p w14:paraId="1304D8E6" w14:textId="2FCDDD2F" w:rsidR="0072210D" w:rsidRDefault="0072210D" w:rsidP="0072210D">
      <w:pPr>
        <w:ind w:left="720"/>
      </w:pPr>
      <w:r>
        <w:t>Mô tả: BillView là giao diện dùng để hiển thị thông tin của đơn hàng mà người dùng đã đặt.</w:t>
      </w:r>
    </w:p>
    <w:p w14:paraId="493BE7A6" w14:textId="26F25C35" w:rsidR="0072210D" w:rsidRDefault="0072210D" w:rsidP="0072210D">
      <w:pPr>
        <w:ind w:left="720"/>
      </w:pPr>
      <w:r>
        <w:t xml:space="preserve">Class </w:t>
      </w:r>
      <w:r w:rsidR="008907FF">
        <w:t>diagram</w:t>
      </w:r>
      <w:r>
        <w:t>:</w:t>
      </w:r>
    </w:p>
    <w:p w14:paraId="28D292C5" w14:textId="51487C7F" w:rsidR="0072210D" w:rsidRDefault="0081396A" w:rsidP="0072210D">
      <w:pPr>
        <w:ind w:left="720"/>
      </w:pPr>
      <w:r>
        <w:rPr>
          <w:noProof/>
        </w:rPr>
        <w:drawing>
          <wp:inline distT="0" distB="0" distL="0" distR="0" wp14:anchorId="0FD30450" wp14:editId="4C42A25F">
            <wp:extent cx="5343525" cy="2238375"/>
            <wp:effectExtent l="0" t="0" r="9525"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43525" cy="2238375"/>
                    </a:xfrm>
                    <a:prstGeom prst="rect">
                      <a:avLst/>
                    </a:prstGeom>
                  </pic:spPr>
                </pic:pic>
              </a:graphicData>
            </a:graphic>
          </wp:inline>
        </w:drawing>
      </w:r>
    </w:p>
    <w:p w14:paraId="361192AC" w14:textId="51487C7F" w:rsidR="003458FD" w:rsidRDefault="0072210D" w:rsidP="0072210D">
      <w:pPr>
        <w:ind w:left="720"/>
      </w:pPr>
      <w:r>
        <w:t xml:space="preserve">Giải thích: </w:t>
      </w:r>
    </w:p>
    <w:p w14:paraId="33AFEAD4" w14:textId="51487C7F" w:rsidR="0072210D" w:rsidRDefault="0072210D" w:rsidP="00D20DD8">
      <w:pPr>
        <w:pStyle w:val="ListParagraph"/>
        <w:numPr>
          <w:ilvl w:val="0"/>
          <w:numId w:val="11"/>
        </w:numPr>
      </w:pPr>
      <w:r>
        <w:t>Hàm render() trả về giao diện cho người dùng.</w:t>
      </w:r>
    </w:p>
    <w:p w14:paraId="708B1086" w14:textId="51487C7F" w:rsidR="002524E8" w:rsidRDefault="003458FD" w:rsidP="00D20DD8">
      <w:pPr>
        <w:pStyle w:val="ListParagraph"/>
        <w:numPr>
          <w:ilvl w:val="0"/>
          <w:numId w:val="11"/>
        </w:numPr>
      </w:pPr>
      <w:r>
        <w:t xml:space="preserve">BillList: Class danh sách các </w:t>
      </w:r>
      <w:r w:rsidR="00C15C0B">
        <w:t xml:space="preserve">hóa đơn của người dùng, </w:t>
      </w:r>
      <w:r w:rsidR="002524E8">
        <w:t>lớp hiển thị đầu tiên khi truy cập vào BillView.</w:t>
      </w:r>
    </w:p>
    <w:p w14:paraId="0CC7D73A" w14:textId="51487C7F" w:rsidR="003458FD" w:rsidRPr="0072210D" w:rsidRDefault="003458FD" w:rsidP="00D20DD8">
      <w:pPr>
        <w:pStyle w:val="ListParagraph"/>
        <w:numPr>
          <w:ilvl w:val="0"/>
          <w:numId w:val="11"/>
        </w:numPr>
      </w:pPr>
      <w:r>
        <w:t>BillDetails:</w:t>
      </w:r>
      <w:r w:rsidR="002524E8">
        <w:t xml:space="preserve"> Class hiển thị thông tin chi tiết của đơn hàng</w:t>
      </w:r>
      <w:r w:rsidR="00E975BF">
        <w:t xml:space="preserve">. Gồm 2 class con là </w:t>
      </w:r>
      <w:r w:rsidR="00625FF0">
        <w:t>Show và Edit để hiển thị giao diện đơn hàng và chỉnh sửa đơn hàng.</w:t>
      </w:r>
    </w:p>
    <w:p w14:paraId="6947680E" w14:textId="3EE838DC" w:rsidR="00AA13CA" w:rsidRDefault="00AA13CA" w:rsidP="00AA13CA">
      <w:pPr>
        <w:pStyle w:val="Heading2"/>
      </w:pPr>
      <w:bookmarkStart w:id="13" w:name="_Toc121896456"/>
      <w:r>
        <w:t xml:space="preserve">Component: </w:t>
      </w:r>
      <w:r w:rsidR="007E6EBB">
        <w:t>AccountView</w:t>
      </w:r>
      <w:bookmarkEnd w:id="13"/>
    </w:p>
    <w:p w14:paraId="7EB8BA06" w14:textId="29217B13" w:rsidR="008D6651" w:rsidRDefault="008D6651" w:rsidP="008D6651">
      <w:pPr>
        <w:ind w:left="720"/>
      </w:pPr>
      <w:r>
        <w:t xml:space="preserve">Mô tả: </w:t>
      </w:r>
      <w:r w:rsidR="00634E34">
        <w:t xml:space="preserve">AccountView là giao diện dùng để hiển thị thông tin tài khoản cá nhân của người dùng. </w:t>
      </w:r>
      <w:r w:rsidR="0044779B">
        <w:t xml:space="preserve">Xuất hiện khi người dùng chọn vào </w:t>
      </w:r>
      <w:r w:rsidR="00B52FD3">
        <w:t xml:space="preserve">user icon nằm ở góc trên bên phải của </w:t>
      </w:r>
      <w:r w:rsidR="00DD29E5">
        <w:t>website.</w:t>
      </w:r>
      <w:r w:rsidR="00F5573E">
        <w:t xml:space="preserve"> Cho phép người dùng </w:t>
      </w:r>
      <w:r w:rsidR="00986FC3">
        <w:t>xem và chỉnh sửa trang cá nhân của mình</w:t>
      </w:r>
      <w:r w:rsidR="000B3498">
        <w:t>, đổi mật khẩu và xem thông tin, tình trạng các đơn hàng.</w:t>
      </w:r>
    </w:p>
    <w:p w14:paraId="33FB2412" w14:textId="2DFC2522" w:rsidR="000B3498" w:rsidRDefault="000B3498" w:rsidP="000B3498">
      <w:pPr>
        <w:ind w:left="720"/>
      </w:pPr>
      <w:r>
        <w:t xml:space="preserve">Class </w:t>
      </w:r>
      <w:r w:rsidR="008907FF">
        <w:t>diagram</w:t>
      </w:r>
      <w:r>
        <w:t>:</w:t>
      </w:r>
    </w:p>
    <w:p w14:paraId="1222DB5F" w14:textId="721BF325" w:rsidR="000B3498" w:rsidRDefault="0081396A" w:rsidP="0081396A">
      <w:pPr>
        <w:ind w:left="720"/>
        <w:jc w:val="center"/>
      </w:pPr>
      <w:r>
        <w:rPr>
          <w:noProof/>
        </w:rPr>
        <w:drawing>
          <wp:inline distT="0" distB="0" distL="0" distR="0" wp14:anchorId="7B48A66C" wp14:editId="11176CD7">
            <wp:extent cx="4962525" cy="147637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62525" cy="1476375"/>
                    </a:xfrm>
                    <a:prstGeom prst="rect">
                      <a:avLst/>
                    </a:prstGeom>
                  </pic:spPr>
                </pic:pic>
              </a:graphicData>
            </a:graphic>
          </wp:inline>
        </w:drawing>
      </w:r>
    </w:p>
    <w:p w14:paraId="27546ECA" w14:textId="77777777" w:rsidR="00042FCE" w:rsidRDefault="003B2D45" w:rsidP="000B3498">
      <w:pPr>
        <w:ind w:left="720"/>
      </w:pPr>
      <w:r>
        <w:t xml:space="preserve">Giải thích: </w:t>
      </w:r>
    </w:p>
    <w:p w14:paraId="1C7F4496" w14:textId="23E8716F" w:rsidR="000762A4" w:rsidRDefault="003B2D45" w:rsidP="00D20DD8">
      <w:pPr>
        <w:pStyle w:val="ListParagraph"/>
        <w:numPr>
          <w:ilvl w:val="0"/>
          <w:numId w:val="14"/>
        </w:numPr>
      </w:pPr>
      <w:r>
        <w:lastRenderedPageBreak/>
        <w:t>Hàm render() trả về giao diện cho người dùng.</w:t>
      </w:r>
    </w:p>
    <w:p w14:paraId="27FCA757" w14:textId="6864614F" w:rsidR="00042FCE" w:rsidRDefault="00042FCE" w:rsidP="00D20DD8">
      <w:pPr>
        <w:pStyle w:val="ListParagraph"/>
        <w:numPr>
          <w:ilvl w:val="0"/>
          <w:numId w:val="14"/>
        </w:numPr>
      </w:pPr>
      <w:r>
        <w:t xml:space="preserve">Profile: </w:t>
      </w:r>
      <w:r w:rsidR="007F323B">
        <w:t>Class hiển thị t</w:t>
      </w:r>
      <w:r>
        <w:t>hông tin cá nhân của người dùng.</w:t>
      </w:r>
    </w:p>
    <w:p w14:paraId="1EF615C1" w14:textId="082EE80D" w:rsidR="00042FCE" w:rsidRDefault="00042FCE" w:rsidP="00D20DD8">
      <w:pPr>
        <w:pStyle w:val="ListParagraph"/>
        <w:numPr>
          <w:ilvl w:val="0"/>
          <w:numId w:val="14"/>
        </w:numPr>
      </w:pPr>
      <w:r>
        <w:t xml:space="preserve">ChangePassword: </w:t>
      </w:r>
      <w:r w:rsidR="007F323B">
        <w:t>Class t</w:t>
      </w:r>
      <w:r>
        <w:t>hay đổi mật khẩu của người dùng hiện tại.</w:t>
      </w:r>
    </w:p>
    <w:p w14:paraId="70DC6442" w14:textId="655C090C" w:rsidR="00F13EED" w:rsidRPr="008D6651" w:rsidRDefault="00042FCE" w:rsidP="00D20DD8">
      <w:pPr>
        <w:pStyle w:val="ListParagraph"/>
        <w:numPr>
          <w:ilvl w:val="0"/>
          <w:numId w:val="14"/>
        </w:numPr>
      </w:pPr>
      <w:r>
        <w:t xml:space="preserve">MyBill: </w:t>
      </w:r>
      <w:r w:rsidR="007F323B">
        <w:t>Class hiển thị thông tin</w:t>
      </w:r>
      <w:r w:rsidR="002B5641">
        <w:t xml:space="preserve">, tình trạng </w:t>
      </w:r>
      <w:r w:rsidR="007F323B">
        <w:t>các đơn hàng.</w:t>
      </w:r>
    </w:p>
    <w:p w14:paraId="07FA8BC3" w14:textId="7AEC604B" w:rsidR="00730835" w:rsidRDefault="00730835" w:rsidP="00730835">
      <w:pPr>
        <w:pStyle w:val="Heading2"/>
      </w:pPr>
      <w:bookmarkStart w:id="14" w:name="_Toc121896457"/>
      <w:r>
        <w:t>Component: NotificationView</w:t>
      </w:r>
      <w:bookmarkEnd w:id="14"/>
    </w:p>
    <w:p w14:paraId="5E56EB1B" w14:textId="479A01BD" w:rsidR="009B66F4" w:rsidRDefault="00065293" w:rsidP="009B66F4">
      <w:pPr>
        <w:ind w:left="720"/>
      </w:pPr>
      <w:r>
        <w:t xml:space="preserve">Mô tả: </w:t>
      </w:r>
      <w:r w:rsidR="009B66F4">
        <w:t>NotificationView là giao diện dùng để hiển thị các thông báo từ hệ thống cho người dùng.</w:t>
      </w:r>
    </w:p>
    <w:p w14:paraId="41B1A93D" w14:textId="7681AF79" w:rsidR="009B66F4" w:rsidRDefault="00A61954" w:rsidP="009B66F4">
      <w:pPr>
        <w:ind w:left="720"/>
      </w:pPr>
      <w:r>
        <w:t xml:space="preserve">Class </w:t>
      </w:r>
      <w:r w:rsidR="008907FF">
        <w:t>diagram</w:t>
      </w:r>
      <w:r>
        <w:t>:</w:t>
      </w:r>
    </w:p>
    <w:p w14:paraId="3A03B17D" w14:textId="354BBC17" w:rsidR="00A61954" w:rsidRDefault="0081396A" w:rsidP="0081396A">
      <w:pPr>
        <w:ind w:left="720"/>
        <w:jc w:val="center"/>
      </w:pPr>
      <w:r>
        <w:rPr>
          <w:noProof/>
        </w:rPr>
        <w:drawing>
          <wp:inline distT="0" distB="0" distL="0" distR="0" wp14:anchorId="04861674" wp14:editId="445E60F1">
            <wp:extent cx="153352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7AEE96A4" w14:textId="29892897" w:rsidR="00A61954" w:rsidRDefault="00A61954" w:rsidP="009B66F4">
      <w:pPr>
        <w:ind w:left="720"/>
      </w:pPr>
      <w:r>
        <w:t>Giải thích: Hàm render() trả về giao diện cho người dùng.</w:t>
      </w:r>
    </w:p>
    <w:p w14:paraId="158BAADD" w14:textId="137BB36B" w:rsidR="00281C1E" w:rsidRDefault="00281C1E" w:rsidP="00281C1E">
      <w:pPr>
        <w:pStyle w:val="Heading2"/>
      </w:pPr>
      <w:bookmarkStart w:id="15" w:name="_Toc121896458"/>
      <w:r>
        <w:t xml:space="preserve">Component: </w:t>
      </w:r>
      <w:r w:rsidR="00BA7579">
        <w:t>Manage</w:t>
      </w:r>
      <w:r w:rsidR="0082365E">
        <w:t>ment</w:t>
      </w:r>
      <w:r w:rsidR="002D536B">
        <w:t>V</w:t>
      </w:r>
      <w:r w:rsidR="0034223A">
        <w:t>iew</w:t>
      </w:r>
      <w:bookmarkEnd w:id="15"/>
    </w:p>
    <w:p w14:paraId="6E6885FC" w14:textId="26352A8E" w:rsidR="00A61954" w:rsidRDefault="00A61954" w:rsidP="00A61954">
      <w:pPr>
        <w:ind w:left="720"/>
      </w:pPr>
      <w:r>
        <w:t xml:space="preserve">Mô tả: ManagementView </w:t>
      </w:r>
      <w:r w:rsidR="00CC3F5A">
        <w:t>l</w:t>
      </w:r>
      <w:r>
        <w:t xml:space="preserve">à giao diện </w:t>
      </w:r>
      <w:r w:rsidR="00CC3F5A">
        <w:t xml:space="preserve">của administrator </w:t>
      </w:r>
      <w:r w:rsidR="00614B3C">
        <w:t xml:space="preserve">(admin) </w:t>
      </w:r>
      <w:r>
        <w:t>dùng để hiển thị</w:t>
      </w:r>
      <w:r w:rsidR="00CC3F5A">
        <w:t xml:space="preserve"> </w:t>
      </w:r>
      <w:r w:rsidR="00C1414E">
        <w:t xml:space="preserve">các chức năng quản lý website ĂN NGON. </w:t>
      </w:r>
      <w:r w:rsidR="009A75B5">
        <w:t xml:space="preserve">Giao diện xuất hiện khi </w:t>
      </w:r>
      <w:r w:rsidR="00791D6C">
        <w:t>admin đăng nhập vào trang admin</w:t>
      </w:r>
      <w:r w:rsidR="008178BD">
        <w:t>, cho phép admin quản lý</w:t>
      </w:r>
      <w:r w:rsidR="00614B3C">
        <w:t xml:space="preserve"> nhân viên,</w:t>
      </w:r>
      <w:r w:rsidR="008178BD">
        <w:t xml:space="preserve"> tài khoản của người dùng, quản lý các bài đăng</w:t>
      </w:r>
      <w:r w:rsidR="00A50780">
        <w:t>, các bình luận</w:t>
      </w:r>
      <w:r w:rsidR="00AB0D87">
        <w:t xml:space="preserve"> của người dùng.</w:t>
      </w:r>
    </w:p>
    <w:p w14:paraId="2CC73918" w14:textId="5DC2DE1C" w:rsidR="00442DF4" w:rsidRDefault="00FA5865" w:rsidP="00A61954">
      <w:pPr>
        <w:ind w:left="720"/>
      </w:pPr>
      <w:r>
        <w:t xml:space="preserve">Class </w:t>
      </w:r>
      <w:r w:rsidR="008907FF">
        <w:t>diagram</w:t>
      </w:r>
      <w:r w:rsidR="00442DF4">
        <w:t>:</w:t>
      </w:r>
    </w:p>
    <w:p w14:paraId="35255923" w14:textId="4B1E34B3" w:rsidR="00442DF4" w:rsidRDefault="00442DF4" w:rsidP="00C06234">
      <w:pPr>
        <w:ind w:left="720"/>
        <w:jc w:val="center"/>
      </w:pPr>
    </w:p>
    <w:p w14:paraId="0B2B1E72" w14:textId="77777777" w:rsidR="004F2BFF" w:rsidRDefault="00442DF4" w:rsidP="00A61954">
      <w:pPr>
        <w:ind w:left="720"/>
      </w:pPr>
      <w:r>
        <w:t xml:space="preserve">Giải thích: </w:t>
      </w:r>
    </w:p>
    <w:p w14:paraId="4FF7242D" w14:textId="6C49A729" w:rsidR="00442DF4" w:rsidRDefault="00442DF4" w:rsidP="00D20DD8">
      <w:pPr>
        <w:pStyle w:val="ListParagraph"/>
        <w:numPr>
          <w:ilvl w:val="0"/>
          <w:numId w:val="17"/>
        </w:numPr>
      </w:pPr>
      <w:r>
        <w:t>Hàm render()</w:t>
      </w:r>
      <w:r w:rsidR="00630469">
        <w:rPr>
          <w:lang w:val="vi-VN"/>
        </w:rPr>
        <w:t>:</w:t>
      </w:r>
      <w:r>
        <w:t xml:space="preserve"> trả về giao diện cho người dùng.</w:t>
      </w:r>
    </w:p>
    <w:p w14:paraId="7044ADFA" w14:textId="3E4C1801" w:rsidR="00C64641" w:rsidRDefault="000B5738" w:rsidP="00D20DD8">
      <w:pPr>
        <w:pStyle w:val="ListParagraph"/>
        <w:numPr>
          <w:ilvl w:val="0"/>
          <w:numId w:val="17"/>
        </w:numPr>
      </w:pPr>
      <w:r>
        <w:t>Staff</w:t>
      </w:r>
      <w:r w:rsidR="00C64641">
        <w:t>Management: Class quản lý các nhân viên.</w:t>
      </w:r>
    </w:p>
    <w:p w14:paraId="1F8B288B" w14:textId="37FBF325" w:rsidR="00C64641" w:rsidRDefault="00B739EA" w:rsidP="00D20DD8">
      <w:pPr>
        <w:pStyle w:val="ListParagraph"/>
        <w:numPr>
          <w:ilvl w:val="0"/>
          <w:numId w:val="17"/>
        </w:numPr>
      </w:pPr>
      <w:r>
        <w:t>User</w:t>
      </w:r>
      <w:r w:rsidR="00C64641">
        <w:t>Managment: Class quản lý tài khoản của người dùng.</w:t>
      </w:r>
    </w:p>
    <w:p w14:paraId="227F2D2D" w14:textId="7E96764B" w:rsidR="00945A30" w:rsidRDefault="00945A30" w:rsidP="00945A30">
      <w:pPr>
        <w:pStyle w:val="Heading2"/>
      </w:pPr>
      <w:bookmarkStart w:id="16" w:name="_Toc121896459"/>
      <w:r>
        <w:t xml:space="preserve">Component: </w:t>
      </w:r>
      <w:r w:rsidR="00984586">
        <w:t>AuthCon</w:t>
      </w:r>
      <w:r>
        <w:t>troller</w:t>
      </w:r>
      <w:bookmarkEnd w:id="16"/>
      <w:r w:rsidR="00292568">
        <w:t xml:space="preserve"> </w:t>
      </w:r>
    </w:p>
    <w:p w14:paraId="7F5015CC" w14:textId="336846CA" w:rsidR="003970BE" w:rsidRDefault="00265EFC" w:rsidP="003970BE">
      <w:pPr>
        <w:ind w:left="720"/>
      </w:pPr>
      <w:r>
        <w:t xml:space="preserve">Mô tả: </w:t>
      </w:r>
      <w:r w:rsidR="002E659B">
        <w:t>AuthController xử lý các yêu cầu về đăng nhập</w:t>
      </w:r>
      <w:r w:rsidR="00581B45">
        <w:t>, đăng ký.</w:t>
      </w:r>
      <w:r w:rsidR="00292568">
        <w:t xml:space="preserve"> </w:t>
      </w:r>
    </w:p>
    <w:p w14:paraId="27DC8B51" w14:textId="18F7EBB8" w:rsidR="00265EFC" w:rsidRDefault="0015346A" w:rsidP="003970BE">
      <w:pPr>
        <w:ind w:left="720"/>
      </w:pPr>
      <w:r>
        <w:t xml:space="preserve">Class </w:t>
      </w:r>
      <w:r w:rsidR="008907FF">
        <w:t>diagram</w:t>
      </w:r>
      <w:r>
        <w:t>:</w:t>
      </w:r>
    </w:p>
    <w:p w14:paraId="145489A9" w14:textId="35F581EB" w:rsidR="0015346A" w:rsidRDefault="00706DC4" w:rsidP="00C32DA8">
      <w:pPr>
        <w:ind w:left="720"/>
        <w:jc w:val="center"/>
      </w:pPr>
      <w:r>
        <w:rPr>
          <w:noProof/>
        </w:rPr>
        <w:drawing>
          <wp:inline distT="0" distB="0" distL="0" distR="0" wp14:anchorId="4963A29A" wp14:editId="0E61B7E7">
            <wp:extent cx="1533525" cy="800100"/>
            <wp:effectExtent l="0" t="0" r="952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533525" cy="800100"/>
                    </a:xfrm>
                    <a:prstGeom prst="rect">
                      <a:avLst/>
                    </a:prstGeom>
                  </pic:spPr>
                </pic:pic>
              </a:graphicData>
            </a:graphic>
          </wp:inline>
        </w:drawing>
      </w:r>
    </w:p>
    <w:p w14:paraId="370D31A7" w14:textId="5175350C" w:rsidR="0015346A" w:rsidRDefault="0015346A" w:rsidP="003970BE">
      <w:pPr>
        <w:ind w:left="720"/>
      </w:pPr>
      <w:r>
        <w:t>Giải thích:</w:t>
      </w:r>
    </w:p>
    <w:p w14:paraId="6EA00CD0" w14:textId="5A8B280A" w:rsidR="00581B45" w:rsidRDefault="001E61CF" w:rsidP="00D20DD8">
      <w:pPr>
        <w:pStyle w:val="ListParagraph"/>
        <w:numPr>
          <w:ilvl w:val="0"/>
          <w:numId w:val="12"/>
        </w:numPr>
      </w:pPr>
      <w:r>
        <w:t xml:space="preserve">Hàm </w:t>
      </w:r>
      <w:r w:rsidR="00AE737A">
        <w:t>s</w:t>
      </w:r>
      <w:r w:rsidR="00581B45">
        <w:t>ignIn(</w:t>
      </w:r>
      <w:r w:rsidR="00D205E7">
        <w:t>req, res, next</w:t>
      </w:r>
      <w:r w:rsidR="00581B45">
        <w:t>)</w:t>
      </w:r>
      <w:r w:rsidR="00AE737A">
        <w:t>: Thực hiện yêu cầu đăng nhập.</w:t>
      </w:r>
    </w:p>
    <w:p w14:paraId="6556ABD3" w14:textId="5A713C67" w:rsidR="00AE737A" w:rsidRPr="003970BE" w:rsidRDefault="001E61CF" w:rsidP="00D20DD8">
      <w:pPr>
        <w:pStyle w:val="ListParagraph"/>
        <w:numPr>
          <w:ilvl w:val="0"/>
          <w:numId w:val="12"/>
        </w:numPr>
      </w:pPr>
      <w:r>
        <w:t xml:space="preserve">Hàm </w:t>
      </w:r>
      <w:r w:rsidR="00AE737A">
        <w:t>signUp(</w:t>
      </w:r>
      <w:r w:rsidR="00D205E7">
        <w:t>req, res, next</w:t>
      </w:r>
      <w:r w:rsidR="00AE737A">
        <w:t>): Thực hiện yêu cầu đăng ký.</w:t>
      </w:r>
    </w:p>
    <w:p w14:paraId="7248A04A" w14:textId="00EC8EFF" w:rsidR="00594704" w:rsidRDefault="00594704" w:rsidP="00594704">
      <w:pPr>
        <w:pStyle w:val="Heading2"/>
      </w:pPr>
      <w:bookmarkStart w:id="17" w:name="_Toc121896460"/>
      <w:r>
        <w:t>Component: HomeController</w:t>
      </w:r>
      <w:bookmarkEnd w:id="17"/>
    </w:p>
    <w:p w14:paraId="553CA7CE" w14:textId="5EBD6EA7" w:rsidR="00944295" w:rsidRDefault="00944295" w:rsidP="00944295">
      <w:pPr>
        <w:ind w:left="720"/>
      </w:pPr>
      <w:r>
        <w:t xml:space="preserve">Mô tả: </w:t>
      </w:r>
      <w:r w:rsidR="00353237">
        <w:t>HomeController x</w:t>
      </w:r>
      <w:r w:rsidR="001E61CF">
        <w:t>ử lý việc điều hướng đến các trang khác nhau.</w:t>
      </w:r>
    </w:p>
    <w:p w14:paraId="6135F40F" w14:textId="65EE9A12" w:rsidR="0005007C" w:rsidRDefault="0005007C" w:rsidP="0005007C">
      <w:r>
        <w:tab/>
        <w:t xml:space="preserve">Class </w:t>
      </w:r>
      <w:r w:rsidR="008907FF">
        <w:t>diagram</w:t>
      </w:r>
      <w:r>
        <w:t>:</w:t>
      </w:r>
    </w:p>
    <w:p w14:paraId="3FFFD2E5" w14:textId="4AA7FB5E" w:rsidR="0005007C" w:rsidRDefault="00C32DA8" w:rsidP="00706DC4">
      <w:pPr>
        <w:ind w:left="720"/>
        <w:jc w:val="center"/>
      </w:pPr>
      <w:r>
        <w:rPr>
          <w:noProof/>
        </w:rPr>
        <w:drawing>
          <wp:inline distT="0" distB="0" distL="0" distR="0" wp14:anchorId="0A332469" wp14:editId="53CF16BC">
            <wp:extent cx="1533525" cy="581025"/>
            <wp:effectExtent l="0" t="0" r="9525" b="952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491C32B2" w14:textId="4CB6DF24" w:rsidR="0005007C" w:rsidRPr="00944295" w:rsidRDefault="0005007C" w:rsidP="0005007C">
      <w:r>
        <w:tab/>
        <w:t>Giải thích:</w:t>
      </w:r>
      <w:r w:rsidR="001E61CF">
        <w:t xml:space="preserve"> Hàm</w:t>
      </w:r>
      <w:r w:rsidR="00AE322C">
        <w:t xml:space="preserve"> </w:t>
      </w:r>
      <w:r w:rsidR="007A4CAF">
        <w:t>router</w:t>
      </w:r>
      <w:r w:rsidR="00AE322C">
        <w:t>(</w:t>
      </w:r>
      <w:r w:rsidR="009E30B8">
        <w:t>req, res, next</w:t>
      </w:r>
      <w:r w:rsidR="00AE322C">
        <w:t>)</w:t>
      </w:r>
      <w:r w:rsidR="000118F2">
        <w:t xml:space="preserve"> thực hiện nhiệm vụ điều hướng.</w:t>
      </w:r>
    </w:p>
    <w:p w14:paraId="5BCC6AFC" w14:textId="63AE8AD3" w:rsidR="00594704" w:rsidRDefault="00594704" w:rsidP="00594704">
      <w:pPr>
        <w:pStyle w:val="Heading2"/>
      </w:pPr>
      <w:bookmarkStart w:id="18" w:name="_Toc121896461"/>
      <w:r>
        <w:t xml:space="preserve">Component: </w:t>
      </w:r>
      <w:r w:rsidR="00A07EA5">
        <w:t>Sear</w:t>
      </w:r>
      <w:r w:rsidR="000859BC">
        <w:t>chingCon</w:t>
      </w:r>
      <w:r w:rsidR="002A6C42">
        <w:t>trol</w:t>
      </w:r>
      <w:r w:rsidR="00A07EA5">
        <w:t>ler</w:t>
      </w:r>
      <w:bookmarkEnd w:id="18"/>
    </w:p>
    <w:p w14:paraId="3AE80CA3" w14:textId="0D155974" w:rsidR="00C1682F" w:rsidRDefault="00C1682F" w:rsidP="00C1682F">
      <w:pPr>
        <w:ind w:left="720"/>
      </w:pPr>
      <w:r>
        <w:t xml:space="preserve">Mô tả: </w:t>
      </w:r>
      <w:r w:rsidR="002A6C42">
        <w:t>Searchin</w:t>
      </w:r>
      <w:r w:rsidR="000939D3">
        <w:t>g</w:t>
      </w:r>
      <w:r w:rsidR="002A6C42">
        <w:t>Controller x</w:t>
      </w:r>
      <w:r w:rsidR="002940A5">
        <w:t>ử</w:t>
      </w:r>
      <w:r w:rsidR="007C6979">
        <w:t xml:space="preserve"> lý </w:t>
      </w:r>
      <w:r w:rsidR="00D76222">
        <w:t>việc</w:t>
      </w:r>
      <w:r w:rsidR="007C6979">
        <w:t xml:space="preserve"> tìm kiếm công thức</w:t>
      </w:r>
      <w:r w:rsidR="00234C8E">
        <w:t>.</w:t>
      </w:r>
    </w:p>
    <w:p w14:paraId="2907F3C1" w14:textId="5538D969" w:rsidR="0094086F" w:rsidRDefault="0094086F" w:rsidP="00C1682F">
      <w:pPr>
        <w:ind w:left="720"/>
      </w:pPr>
      <w:r>
        <w:t xml:space="preserve">Class </w:t>
      </w:r>
      <w:r w:rsidR="008907FF">
        <w:t>diagram</w:t>
      </w:r>
      <w:r>
        <w:t>:</w:t>
      </w:r>
    </w:p>
    <w:p w14:paraId="7D0D24C0" w14:textId="4502DE43" w:rsidR="0094086F" w:rsidRDefault="00D82F24" w:rsidP="00C32DA8">
      <w:pPr>
        <w:ind w:left="720"/>
        <w:jc w:val="center"/>
      </w:pPr>
      <w:r>
        <w:rPr>
          <w:noProof/>
        </w:rPr>
        <w:lastRenderedPageBreak/>
        <w:drawing>
          <wp:inline distT="0" distB="0" distL="0" distR="0" wp14:anchorId="2C91B4D7" wp14:editId="722ADA18">
            <wp:extent cx="15335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1533525" cy="895350"/>
                    </a:xfrm>
                    <a:prstGeom prst="rect">
                      <a:avLst/>
                    </a:prstGeom>
                  </pic:spPr>
                </pic:pic>
              </a:graphicData>
            </a:graphic>
          </wp:inline>
        </w:drawing>
      </w:r>
    </w:p>
    <w:p w14:paraId="6C758C51" w14:textId="0719393E" w:rsidR="0094086F" w:rsidRDefault="0094086F" w:rsidP="00C1682F">
      <w:pPr>
        <w:ind w:left="720"/>
      </w:pPr>
      <w:r>
        <w:t xml:space="preserve">Giải thích: </w:t>
      </w:r>
    </w:p>
    <w:p w14:paraId="6D64A6E5" w14:textId="3F31D8B7" w:rsidR="00C72E4C" w:rsidRDefault="004F2781" w:rsidP="00D20DD8">
      <w:pPr>
        <w:pStyle w:val="ListParagraph"/>
        <w:numPr>
          <w:ilvl w:val="0"/>
          <w:numId w:val="13"/>
        </w:numPr>
      </w:pPr>
      <w:r>
        <w:t>s</w:t>
      </w:r>
      <w:r w:rsidR="00C72E4C">
        <w:t>earchingName</w:t>
      </w:r>
      <w:r w:rsidR="009E2367">
        <w:t>():</w:t>
      </w:r>
      <w:r w:rsidR="00336B63">
        <w:t xml:space="preserve"> Hàm tìm kiếm theo tên món ăn.</w:t>
      </w:r>
    </w:p>
    <w:p w14:paraId="1FF51518" w14:textId="035A9CC1" w:rsidR="00C72E4C" w:rsidRDefault="004F2781" w:rsidP="00D20DD8">
      <w:pPr>
        <w:pStyle w:val="ListParagraph"/>
        <w:numPr>
          <w:ilvl w:val="0"/>
          <w:numId w:val="13"/>
        </w:numPr>
      </w:pPr>
      <w:r>
        <w:t>s</w:t>
      </w:r>
      <w:r w:rsidR="00320EE9">
        <w:t>earching</w:t>
      </w:r>
      <w:r w:rsidR="00B964EF">
        <w:t>Ingre</w:t>
      </w:r>
      <w:r w:rsidR="009E2367">
        <w:t>dient():</w:t>
      </w:r>
      <w:r w:rsidR="00404C71">
        <w:t xml:space="preserve"> </w:t>
      </w:r>
      <w:r w:rsidR="00336B63">
        <w:t>Hàm tìm kiếm theo nguyên liệu.</w:t>
      </w:r>
    </w:p>
    <w:p w14:paraId="4351FAA9" w14:textId="20E787CF" w:rsidR="00D249E6" w:rsidRPr="00C1682F" w:rsidRDefault="00887BCE" w:rsidP="00D20DD8">
      <w:pPr>
        <w:pStyle w:val="ListParagraph"/>
        <w:numPr>
          <w:ilvl w:val="0"/>
          <w:numId w:val="13"/>
        </w:numPr>
      </w:pPr>
      <w:r>
        <w:t>r</w:t>
      </w:r>
      <w:r w:rsidR="000D1FE9">
        <w:t>e</w:t>
      </w:r>
      <w:r w:rsidR="00C61FE8">
        <w:t>commend</w:t>
      </w:r>
      <w:r w:rsidR="00566839">
        <w:t>ation</w:t>
      </w:r>
      <w:r>
        <w:t xml:space="preserve">(): Hàm xử lý </w:t>
      </w:r>
      <w:r w:rsidR="00404C71">
        <w:t>tìm kiếm khi người dùng có thể lựa chọn tìm kiếm từ các đề xuất của hệ thống.</w:t>
      </w:r>
    </w:p>
    <w:p w14:paraId="20047F93" w14:textId="2F964F15" w:rsidR="00A07EA5" w:rsidRDefault="00A07EA5" w:rsidP="00A07EA5">
      <w:pPr>
        <w:pStyle w:val="Heading2"/>
      </w:pPr>
      <w:bookmarkStart w:id="19" w:name="_Toc121896462"/>
      <w:r>
        <w:t>Component: RecipeController</w:t>
      </w:r>
      <w:bookmarkEnd w:id="19"/>
    </w:p>
    <w:p w14:paraId="44CA6DF8" w14:textId="39A29A4A" w:rsidR="00D249E6" w:rsidRDefault="00D249E6" w:rsidP="00D249E6">
      <w:pPr>
        <w:ind w:left="720"/>
      </w:pPr>
      <w:r>
        <w:t xml:space="preserve">Mô tả: </w:t>
      </w:r>
      <w:r w:rsidR="002A6C42">
        <w:t>RecipeController x</w:t>
      </w:r>
      <w:r w:rsidR="00693612">
        <w:t xml:space="preserve">ử lý các thao tác của người dùng trong trang web </w:t>
      </w:r>
      <w:r w:rsidR="00697129">
        <w:t>món ăn</w:t>
      </w:r>
      <w:r w:rsidR="00241AE6">
        <w:t xml:space="preserve"> (bài đăng)</w:t>
      </w:r>
      <w:r w:rsidR="00C24A1D">
        <w:t>.</w:t>
      </w:r>
    </w:p>
    <w:p w14:paraId="539F14D0" w14:textId="7A25A740" w:rsidR="00FF3622" w:rsidRDefault="00FF3622" w:rsidP="00D249E6">
      <w:pPr>
        <w:ind w:left="720"/>
      </w:pPr>
      <w:r>
        <w:t xml:space="preserve">Class </w:t>
      </w:r>
      <w:r w:rsidR="008907FF">
        <w:t>diagram</w:t>
      </w:r>
      <w:r>
        <w:t>:</w:t>
      </w:r>
    </w:p>
    <w:p w14:paraId="61A00C5A" w14:textId="33ACF757" w:rsidR="00FF3622" w:rsidRDefault="00D82F24" w:rsidP="00D82F24">
      <w:pPr>
        <w:ind w:left="720"/>
        <w:jc w:val="center"/>
      </w:pPr>
      <w:r>
        <w:rPr>
          <w:noProof/>
        </w:rPr>
        <w:drawing>
          <wp:inline distT="0" distB="0" distL="0" distR="0" wp14:anchorId="7E264E50" wp14:editId="5AB64DAB">
            <wp:extent cx="1533525" cy="895350"/>
            <wp:effectExtent l="0" t="0" r="952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33525" cy="895350"/>
                    </a:xfrm>
                    <a:prstGeom prst="rect">
                      <a:avLst/>
                    </a:prstGeom>
                  </pic:spPr>
                </pic:pic>
              </a:graphicData>
            </a:graphic>
          </wp:inline>
        </w:drawing>
      </w:r>
    </w:p>
    <w:p w14:paraId="21D08E5D" w14:textId="085396BB" w:rsidR="00FF3622" w:rsidRDefault="00FF3622" w:rsidP="00D249E6">
      <w:pPr>
        <w:ind w:left="720"/>
      </w:pPr>
      <w:r>
        <w:t>Giải thích:</w:t>
      </w:r>
    </w:p>
    <w:p w14:paraId="4C7BEB0C" w14:textId="28CC28D7" w:rsidR="00FF3622" w:rsidRDefault="009263D3" w:rsidP="00D20DD8">
      <w:pPr>
        <w:pStyle w:val="ListParagraph"/>
        <w:numPr>
          <w:ilvl w:val="0"/>
          <w:numId w:val="10"/>
        </w:numPr>
      </w:pPr>
      <w:r>
        <w:t>c</w:t>
      </w:r>
      <w:r w:rsidR="00CB1D8A">
        <w:t>omment</w:t>
      </w:r>
      <w:r w:rsidR="0083003C">
        <w:t>(</w:t>
      </w:r>
      <w:r w:rsidR="00A56E2E">
        <w:t xml:space="preserve">id, </w:t>
      </w:r>
      <w:r w:rsidR="00B64845">
        <w:t>vote, cmt</w:t>
      </w:r>
      <w:r w:rsidR="0083003C">
        <w:t>)</w:t>
      </w:r>
      <w:r w:rsidR="00CB1D8A">
        <w:t>:</w:t>
      </w:r>
      <w:r w:rsidR="0083003C">
        <w:t xml:space="preserve"> Hàm</w:t>
      </w:r>
      <w:r w:rsidR="007B6B8F">
        <w:t xml:space="preserve"> thực hiện thao tác </w:t>
      </w:r>
      <w:r w:rsidR="00725362">
        <w:t>của các</w:t>
      </w:r>
      <w:r w:rsidR="00786A5E">
        <w:t xml:space="preserve"> chức năng </w:t>
      </w:r>
      <w:r w:rsidR="00C73834">
        <w:t>bình l</w:t>
      </w:r>
      <w:r w:rsidR="00786A5E">
        <w:t>uận</w:t>
      </w:r>
      <w:r w:rsidR="0099104C">
        <w:t>, đánh giá</w:t>
      </w:r>
      <w:r w:rsidR="00786A5E">
        <w:t xml:space="preserve"> giữa người dùng với bài đăng.</w:t>
      </w:r>
    </w:p>
    <w:p w14:paraId="490BD8D3" w14:textId="0D91D92F" w:rsidR="00CB1D8A" w:rsidRPr="00D249E6" w:rsidRDefault="009263D3" w:rsidP="00D20DD8">
      <w:pPr>
        <w:pStyle w:val="ListParagraph"/>
        <w:numPr>
          <w:ilvl w:val="0"/>
          <w:numId w:val="10"/>
        </w:numPr>
      </w:pPr>
      <w:r>
        <w:t>f</w:t>
      </w:r>
      <w:r w:rsidR="0083003C">
        <w:t>avourite(</w:t>
      </w:r>
      <w:r w:rsidR="00A56E2E">
        <w:t>tenmon</w:t>
      </w:r>
      <w:r w:rsidR="0083003C">
        <w:t xml:space="preserve">): </w:t>
      </w:r>
      <w:r w:rsidR="00CE5E7E">
        <w:t>Hàm lưu trữ các bài đăng vào mục yêu thích</w:t>
      </w:r>
      <w:r w:rsidR="00A56E2E">
        <w:t xml:space="preserve"> theo tên món</w:t>
      </w:r>
      <w:r w:rsidR="00CE5E7E">
        <w:t>.</w:t>
      </w:r>
    </w:p>
    <w:p w14:paraId="3865FC98" w14:textId="6DBEABB8" w:rsidR="00F04B38" w:rsidRPr="00D249E6" w:rsidRDefault="00F04B38" w:rsidP="00D20DD8">
      <w:pPr>
        <w:pStyle w:val="ListParagraph"/>
        <w:numPr>
          <w:ilvl w:val="0"/>
          <w:numId w:val="10"/>
        </w:numPr>
      </w:pPr>
      <w:r>
        <w:t xml:space="preserve">order(list): Chứa danh sách các </w:t>
      </w:r>
      <w:r w:rsidR="00345611">
        <w:t>nguyên liệu</w:t>
      </w:r>
      <w:r>
        <w:t xml:space="preserve"> mà người dùng muốn mua</w:t>
      </w:r>
      <w:r w:rsidR="00345611">
        <w:t>.</w:t>
      </w:r>
    </w:p>
    <w:p w14:paraId="243CC2B8" w14:textId="3DFAD842" w:rsidR="00B15A7F" w:rsidRDefault="00B15A7F" w:rsidP="00B15A7F">
      <w:pPr>
        <w:pStyle w:val="Heading2"/>
      </w:pPr>
      <w:bookmarkStart w:id="20" w:name="_Toc121896463"/>
      <w:r>
        <w:t>Component: UploadRecipeController</w:t>
      </w:r>
      <w:bookmarkEnd w:id="20"/>
      <w:r w:rsidR="00292568">
        <w:t xml:space="preserve"> </w:t>
      </w:r>
    </w:p>
    <w:p w14:paraId="023707DF" w14:textId="5021BBB5" w:rsidR="006E24C4" w:rsidRDefault="001B7BA5" w:rsidP="001B7BA5">
      <w:pPr>
        <w:ind w:left="720"/>
      </w:pPr>
      <w:r>
        <w:t xml:space="preserve">Mô tả: </w:t>
      </w:r>
      <w:r w:rsidR="00392227">
        <w:t>UploadRecipeController x</w:t>
      </w:r>
      <w:r w:rsidR="00E9731E">
        <w:t>ử lý</w:t>
      </w:r>
      <w:r w:rsidR="004F3DE3">
        <w:t xml:space="preserve"> các </w:t>
      </w:r>
      <w:r w:rsidR="006E24C4">
        <w:t>yêu cầu của người dùng để thực hiện việc đăng bài, đăng một công thức mới lên website ĂN NGON.</w:t>
      </w:r>
    </w:p>
    <w:p w14:paraId="2EC0C069" w14:textId="1B5E64FF" w:rsidR="006E24C4" w:rsidRDefault="006E24C4" w:rsidP="001B7BA5">
      <w:pPr>
        <w:ind w:left="720"/>
      </w:pPr>
      <w:r>
        <w:t xml:space="preserve">Class </w:t>
      </w:r>
      <w:r w:rsidR="008907FF">
        <w:t>diagram</w:t>
      </w:r>
      <w:r>
        <w:t>:</w:t>
      </w:r>
    </w:p>
    <w:p w14:paraId="7359B248" w14:textId="6E5EBF29" w:rsidR="006E24C4" w:rsidRDefault="00EB6776" w:rsidP="00EB6776">
      <w:pPr>
        <w:ind w:left="720"/>
        <w:jc w:val="center"/>
      </w:pPr>
      <w:r>
        <w:rPr>
          <w:noProof/>
        </w:rPr>
        <w:drawing>
          <wp:inline distT="0" distB="0" distL="0" distR="0" wp14:anchorId="09BDDB38" wp14:editId="2C8B12D8">
            <wp:extent cx="1531620" cy="581660"/>
            <wp:effectExtent l="0" t="0" r="0" b="889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792AAF98" w14:textId="0781E302" w:rsidR="00AD29F1" w:rsidRPr="001B7BA5" w:rsidRDefault="006E24C4" w:rsidP="00CC7F67">
      <w:pPr>
        <w:ind w:left="720"/>
      </w:pPr>
      <w:r>
        <w:t xml:space="preserve">Giới thiệu: </w:t>
      </w:r>
      <w:r w:rsidR="00DD67E9">
        <w:t>u</w:t>
      </w:r>
      <w:r w:rsidR="00A94F4C">
        <w:t>pload(): Hàm</w:t>
      </w:r>
      <w:r w:rsidR="000624B2">
        <w:t xml:space="preserve"> trả về giá trị True khi người dùng đăng bài thành công, False khi người dùng đăng bài không thành công.</w:t>
      </w:r>
    </w:p>
    <w:p w14:paraId="10905167" w14:textId="5FCC404F" w:rsidR="00B15A7F" w:rsidRDefault="00B15A7F" w:rsidP="00B15A7F">
      <w:pPr>
        <w:pStyle w:val="Heading2"/>
      </w:pPr>
      <w:bookmarkStart w:id="21" w:name="_Toc121896464"/>
      <w:r>
        <w:t>Component: CartController</w:t>
      </w:r>
      <w:bookmarkEnd w:id="21"/>
    </w:p>
    <w:p w14:paraId="765AC3CB" w14:textId="2AC9812F" w:rsidR="000624B2" w:rsidRDefault="000624B2" w:rsidP="000624B2">
      <w:pPr>
        <w:ind w:left="720"/>
      </w:pPr>
      <w:r>
        <w:t xml:space="preserve">Mô tả: </w:t>
      </w:r>
      <w:r w:rsidR="00B01082">
        <w:t>CartController xử lý các yêu cầu của khách hàng trong mục giỏ hàng.</w:t>
      </w:r>
    </w:p>
    <w:p w14:paraId="7CD54C4B" w14:textId="5536C4F4" w:rsidR="00B01082" w:rsidRDefault="00B01082" w:rsidP="000624B2">
      <w:pPr>
        <w:ind w:left="720"/>
      </w:pPr>
      <w:r>
        <w:t xml:space="preserve">Class </w:t>
      </w:r>
      <w:r w:rsidR="008907FF">
        <w:t>diagram</w:t>
      </w:r>
      <w:r>
        <w:t>:</w:t>
      </w:r>
    </w:p>
    <w:p w14:paraId="16099129" w14:textId="700DC8F8" w:rsidR="00B01082" w:rsidRDefault="003437CE" w:rsidP="003437CE">
      <w:pPr>
        <w:ind w:left="720"/>
        <w:jc w:val="center"/>
      </w:pPr>
      <w:r>
        <w:rPr>
          <w:noProof/>
        </w:rPr>
        <w:drawing>
          <wp:inline distT="0" distB="0" distL="0" distR="0" wp14:anchorId="27BF7A64" wp14:editId="1923089A">
            <wp:extent cx="1531620" cy="581660"/>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4B8A688D" w14:textId="5B7B5B05" w:rsidR="00B01082" w:rsidRPr="000624B2" w:rsidRDefault="00B01082" w:rsidP="000624B2">
      <w:pPr>
        <w:ind w:left="720"/>
      </w:pPr>
      <w:r>
        <w:t xml:space="preserve">Giới thiệu: </w:t>
      </w:r>
      <w:r w:rsidR="00FE4DC2">
        <w:t>cho</w:t>
      </w:r>
      <w:r w:rsidR="00831D72">
        <w:t>o</w:t>
      </w:r>
      <w:r w:rsidR="00FE4DC2">
        <w:t>se()</w:t>
      </w:r>
      <w:r w:rsidR="00AB3DE2">
        <w:t xml:space="preserve"> </w:t>
      </w:r>
      <w:r w:rsidR="00AB6C91">
        <w:t xml:space="preserve">xử lý các lựa chọn của khác hàng, hủy đặt nguyên liệu, hoặc là tùy chỉnh </w:t>
      </w:r>
      <w:r w:rsidR="00FD660D">
        <w:t xml:space="preserve">số lượng nguyên liệu </w:t>
      </w:r>
      <w:r w:rsidR="002F0BB8">
        <w:t>muốn mua.</w:t>
      </w:r>
    </w:p>
    <w:p w14:paraId="679EFA46" w14:textId="33F0D41F" w:rsidR="00A07EA5" w:rsidRDefault="00A07EA5" w:rsidP="00A07EA5">
      <w:pPr>
        <w:pStyle w:val="Heading2"/>
      </w:pPr>
      <w:bookmarkStart w:id="22" w:name="_Toc121896465"/>
      <w:r>
        <w:t>Component: O</w:t>
      </w:r>
      <w:r w:rsidR="0031255F">
        <w:t>r</w:t>
      </w:r>
      <w:r>
        <w:t>derController</w:t>
      </w:r>
      <w:bookmarkEnd w:id="22"/>
    </w:p>
    <w:p w14:paraId="32384966" w14:textId="6649A3D3" w:rsidR="0031255F" w:rsidRDefault="0031255F" w:rsidP="0031255F">
      <w:pPr>
        <w:ind w:left="720"/>
      </w:pPr>
      <w:r>
        <w:t xml:space="preserve">Mô tả: OrderController </w:t>
      </w:r>
      <w:r w:rsidR="00440503">
        <w:t>xử lý các yêu cầu về vấn đề đặt hàng của người dùng trong mục giỏ hàng.</w:t>
      </w:r>
    </w:p>
    <w:p w14:paraId="5E8FC2D3" w14:textId="68345BCE" w:rsidR="00440503" w:rsidRDefault="00440503" w:rsidP="0031255F">
      <w:pPr>
        <w:ind w:left="720"/>
      </w:pPr>
      <w:r>
        <w:t xml:space="preserve">Class </w:t>
      </w:r>
      <w:r w:rsidR="008907FF">
        <w:t>diagram</w:t>
      </w:r>
      <w:r>
        <w:t>:</w:t>
      </w:r>
    </w:p>
    <w:p w14:paraId="31CCE8FE" w14:textId="53879FC1" w:rsidR="00440503" w:rsidRDefault="00104732" w:rsidP="00CD5F1E">
      <w:pPr>
        <w:ind w:left="720"/>
        <w:jc w:val="center"/>
      </w:pPr>
      <w:r>
        <w:rPr>
          <w:noProof/>
        </w:rPr>
        <w:lastRenderedPageBreak/>
        <w:drawing>
          <wp:inline distT="0" distB="0" distL="0" distR="0" wp14:anchorId="15087EFD" wp14:editId="01FC7B84">
            <wp:extent cx="1531620" cy="581660"/>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017F765A" w14:textId="44B4AE7E" w:rsidR="00440503" w:rsidRPr="0031255F" w:rsidRDefault="00440503" w:rsidP="0031255F">
      <w:pPr>
        <w:ind w:left="720"/>
      </w:pPr>
      <w:r>
        <w:t xml:space="preserve">Giới thiệu: </w:t>
      </w:r>
      <w:r w:rsidR="007E759D">
        <w:t xml:space="preserve">Hàm </w:t>
      </w:r>
      <w:r w:rsidR="004F2781">
        <w:t>order()</w:t>
      </w:r>
      <w:r w:rsidR="00EA752D">
        <w:t xml:space="preserve"> xử lý các </w:t>
      </w:r>
      <w:r w:rsidR="00AD05F6">
        <w:t xml:space="preserve">yêu cầu của người dùng </w:t>
      </w:r>
      <w:r w:rsidR="009A6F2F">
        <w:t>về việc đặt hay hủy đơn hàng.</w:t>
      </w:r>
    </w:p>
    <w:p w14:paraId="58F44165" w14:textId="196E79CF" w:rsidR="00A07EA5" w:rsidRDefault="00A07EA5" w:rsidP="00A07EA5">
      <w:pPr>
        <w:pStyle w:val="Heading2"/>
      </w:pPr>
      <w:bookmarkStart w:id="23" w:name="_Toc121896466"/>
      <w:r>
        <w:t>Component: BillController</w:t>
      </w:r>
      <w:bookmarkEnd w:id="23"/>
    </w:p>
    <w:p w14:paraId="27D475A5" w14:textId="61460032" w:rsidR="00515F0C" w:rsidRDefault="00515F0C" w:rsidP="00515F0C">
      <w:pPr>
        <w:ind w:left="720"/>
      </w:pPr>
      <w:r>
        <w:t>Mô tả: BillController xử lý các yêu cầu về vấn đề truy vấn thông tin đơn hàng</w:t>
      </w:r>
      <w:r w:rsidR="00DA116F">
        <w:t xml:space="preserve"> của người dùng (</w:t>
      </w:r>
      <w:r w:rsidR="0083224F">
        <w:t xml:space="preserve">thông tin đơn hàng, hủy đơn hàng, </w:t>
      </w:r>
      <w:r w:rsidR="007D2930">
        <w:t xml:space="preserve">đơn hàng </w:t>
      </w:r>
      <w:r w:rsidR="00D80EA0">
        <w:t>đã giao hay chưa, …)</w:t>
      </w:r>
    </w:p>
    <w:p w14:paraId="0673B926" w14:textId="585A7EB6" w:rsidR="00D80EA0" w:rsidRDefault="00D80EA0" w:rsidP="00D80EA0">
      <w:r>
        <w:tab/>
        <w:t xml:space="preserve">Class </w:t>
      </w:r>
      <w:r w:rsidR="008907FF">
        <w:t>diagram</w:t>
      </w:r>
      <w:r>
        <w:t xml:space="preserve">: </w:t>
      </w:r>
    </w:p>
    <w:p w14:paraId="1D79649E" w14:textId="03216645" w:rsidR="00D80EA0" w:rsidRDefault="00B451F1" w:rsidP="00706DC4">
      <w:pPr>
        <w:ind w:left="720"/>
        <w:jc w:val="center"/>
      </w:pPr>
      <w:r>
        <w:rPr>
          <w:noProof/>
        </w:rPr>
        <w:drawing>
          <wp:inline distT="0" distB="0" distL="0" distR="0" wp14:anchorId="200499BD" wp14:editId="6B8ABC1A">
            <wp:extent cx="1531620" cy="10331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1620" cy="1033145"/>
                    </a:xfrm>
                    <a:prstGeom prst="rect">
                      <a:avLst/>
                    </a:prstGeom>
                    <a:noFill/>
                    <a:ln>
                      <a:noFill/>
                    </a:ln>
                  </pic:spPr>
                </pic:pic>
              </a:graphicData>
            </a:graphic>
          </wp:inline>
        </w:drawing>
      </w:r>
    </w:p>
    <w:p w14:paraId="415D9248" w14:textId="6EEC912C" w:rsidR="00D80EA0" w:rsidRDefault="00D80EA0" w:rsidP="00D80EA0">
      <w:r>
        <w:tab/>
        <w:t>Giới thiệu:</w:t>
      </w:r>
    </w:p>
    <w:p w14:paraId="46EEFB39" w14:textId="49CEB7E0" w:rsidR="00D80EA0" w:rsidRDefault="007C1E64" w:rsidP="00D20DD8">
      <w:pPr>
        <w:pStyle w:val="ListParagraph"/>
        <w:numPr>
          <w:ilvl w:val="1"/>
          <w:numId w:val="16"/>
        </w:numPr>
      </w:pPr>
      <w:r>
        <w:t>list</w:t>
      </w:r>
      <w:r w:rsidR="00D80EA0">
        <w:t>(</w:t>
      </w:r>
      <w:r w:rsidR="00E270C8">
        <w:t>req, res, next</w:t>
      </w:r>
      <w:r w:rsidR="00D80EA0">
        <w:t xml:space="preserve">): </w:t>
      </w:r>
      <w:r w:rsidR="00DF3E84">
        <w:t>Danh sách các đơn hàng.</w:t>
      </w:r>
    </w:p>
    <w:p w14:paraId="31C4AB50" w14:textId="4A9C719C" w:rsidR="007C1E64" w:rsidRDefault="007C1E64" w:rsidP="00D20DD8">
      <w:pPr>
        <w:pStyle w:val="ListParagraph"/>
        <w:numPr>
          <w:ilvl w:val="1"/>
          <w:numId w:val="16"/>
        </w:numPr>
      </w:pPr>
      <w:r>
        <w:t>details(req, res, next): Hàm tra cứu thông tin đơn hàng.</w:t>
      </w:r>
    </w:p>
    <w:p w14:paraId="21BAEB9F" w14:textId="3026EFC5" w:rsidR="00A844CA" w:rsidRPr="00515F0C" w:rsidRDefault="007C1E64" w:rsidP="00D20DD8">
      <w:pPr>
        <w:pStyle w:val="ListParagraph"/>
        <w:numPr>
          <w:ilvl w:val="1"/>
          <w:numId w:val="16"/>
        </w:numPr>
      </w:pPr>
      <w:r>
        <w:t>edit</w:t>
      </w:r>
      <w:r w:rsidR="00A844CA">
        <w:t>(</w:t>
      </w:r>
      <w:r w:rsidR="00DB5201">
        <w:t>req, res, next</w:t>
      </w:r>
      <w:r w:rsidR="00A844CA">
        <w:t xml:space="preserve">): Hàm </w:t>
      </w:r>
      <w:r w:rsidR="008D1806">
        <w:t xml:space="preserve">giúp người dùng thao tác trên đơn hàng (tùy chỉnh, hủy, hồi </w:t>
      </w:r>
      <w:r w:rsidR="00BD28E7">
        <w:t>đơn hàng, …)</w:t>
      </w:r>
    </w:p>
    <w:p w14:paraId="2D7DA419" w14:textId="782DB307" w:rsidR="00A07EA5" w:rsidRDefault="00A07EA5" w:rsidP="00A07EA5">
      <w:pPr>
        <w:pStyle w:val="Heading2"/>
      </w:pPr>
      <w:bookmarkStart w:id="24" w:name="_Toc121896467"/>
      <w:r>
        <w:t>Component: AccountController</w:t>
      </w:r>
      <w:bookmarkEnd w:id="24"/>
    </w:p>
    <w:p w14:paraId="0203C342" w14:textId="1A4295BA" w:rsidR="00D250DA" w:rsidRDefault="004C019A" w:rsidP="00882FF9">
      <w:pPr>
        <w:ind w:left="720"/>
      </w:pPr>
      <w:r>
        <w:t xml:space="preserve">Mô tả: AccountController xử lý các yêu cầu liên quan đến </w:t>
      </w:r>
      <w:r w:rsidR="00D250DA">
        <w:t>tài khoản của người dùng</w:t>
      </w:r>
      <w:r w:rsidR="00F911F2">
        <w:t xml:space="preserve"> như thông tin cá nhân, thay đổi mật khẩu, mục yêu thích và hóa đơn</w:t>
      </w:r>
      <w:r w:rsidR="00882FF9">
        <w:t>.</w:t>
      </w:r>
    </w:p>
    <w:p w14:paraId="653098A2" w14:textId="1FECFD19" w:rsidR="00882FF9" w:rsidRDefault="00882FF9" w:rsidP="00882FF9">
      <w:pPr>
        <w:ind w:left="720"/>
      </w:pPr>
      <w:r>
        <w:t xml:space="preserve">Class </w:t>
      </w:r>
      <w:r w:rsidR="008907FF">
        <w:t>diagram</w:t>
      </w:r>
      <w:r>
        <w:t>:</w:t>
      </w:r>
    </w:p>
    <w:p w14:paraId="03987B85" w14:textId="5BDD7C95" w:rsidR="00882FF9" w:rsidRDefault="0095215E" w:rsidP="007E4128">
      <w:pPr>
        <w:ind w:left="720"/>
        <w:jc w:val="center"/>
      </w:pPr>
      <w:r>
        <w:rPr>
          <w:noProof/>
        </w:rPr>
        <w:drawing>
          <wp:inline distT="0" distB="0" distL="0" distR="0" wp14:anchorId="0A36D102" wp14:editId="0FEAA603">
            <wp:extent cx="1626870" cy="1270635"/>
            <wp:effectExtent l="0" t="0" r="0" b="571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6870" cy="1270635"/>
                    </a:xfrm>
                    <a:prstGeom prst="rect">
                      <a:avLst/>
                    </a:prstGeom>
                    <a:noFill/>
                    <a:ln>
                      <a:noFill/>
                    </a:ln>
                  </pic:spPr>
                </pic:pic>
              </a:graphicData>
            </a:graphic>
          </wp:inline>
        </w:drawing>
      </w:r>
    </w:p>
    <w:p w14:paraId="772E7C07" w14:textId="791E23FD" w:rsidR="00882FF9" w:rsidRDefault="00882FF9" w:rsidP="00882FF9">
      <w:pPr>
        <w:ind w:left="720"/>
      </w:pPr>
      <w:r>
        <w:t>Giới thiệu:</w:t>
      </w:r>
    </w:p>
    <w:p w14:paraId="7B0C3A91" w14:textId="77777777" w:rsidR="00882FF9" w:rsidRDefault="00882FF9" w:rsidP="00D20DD8">
      <w:pPr>
        <w:pStyle w:val="ListParagraph"/>
        <w:numPr>
          <w:ilvl w:val="0"/>
          <w:numId w:val="18"/>
        </w:numPr>
      </w:pPr>
      <w:r>
        <w:t>profile(req, res, next): Xem thông tin cá nhân.</w:t>
      </w:r>
    </w:p>
    <w:p w14:paraId="5250ACF7" w14:textId="45F1906A" w:rsidR="00882FF9" w:rsidRDefault="00882FF9" w:rsidP="00D20DD8">
      <w:pPr>
        <w:pStyle w:val="ListParagraph"/>
        <w:numPr>
          <w:ilvl w:val="0"/>
          <w:numId w:val="18"/>
        </w:numPr>
      </w:pPr>
      <w:r>
        <w:t>changePassword(</w:t>
      </w:r>
      <w:r w:rsidR="0095215E">
        <w:t>password</w:t>
      </w:r>
      <w:r>
        <w:t>): Thay đổi mật khẩu người dùng.</w:t>
      </w:r>
    </w:p>
    <w:p w14:paraId="0195DE3C" w14:textId="3E6F7E03" w:rsidR="00882FF9" w:rsidRDefault="00F911F2" w:rsidP="00D20DD8">
      <w:pPr>
        <w:pStyle w:val="ListParagraph"/>
        <w:numPr>
          <w:ilvl w:val="0"/>
          <w:numId w:val="18"/>
        </w:numPr>
      </w:pPr>
      <w:r>
        <w:t>favourite(req, res, next): Xem các danh mục món ăn yêu thích của người dùng.</w:t>
      </w:r>
    </w:p>
    <w:p w14:paraId="3D0B8698" w14:textId="6E769EC8" w:rsidR="00F911F2" w:rsidRPr="004C019A" w:rsidRDefault="00F911F2" w:rsidP="00D20DD8">
      <w:pPr>
        <w:pStyle w:val="ListParagraph"/>
        <w:numPr>
          <w:ilvl w:val="0"/>
          <w:numId w:val="18"/>
        </w:numPr>
      </w:pPr>
      <w:r>
        <w:t>myBill(req, res, next): Xem thông tin các đơn hàng của người dùng</w:t>
      </w:r>
      <w:r w:rsidR="002B6647">
        <w:t>.</w:t>
      </w:r>
      <w:r>
        <w:t xml:space="preserve"> </w:t>
      </w:r>
    </w:p>
    <w:p w14:paraId="5F5F7337" w14:textId="0996E8BC" w:rsidR="004A2FB7" w:rsidRPr="004A2FB7" w:rsidRDefault="004A2FB7" w:rsidP="004A2FB7">
      <w:pPr>
        <w:pStyle w:val="Heading2"/>
      </w:pPr>
      <w:bookmarkStart w:id="25" w:name="_Toc121896468"/>
      <w:r>
        <w:t>Component: NotificationController</w:t>
      </w:r>
      <w:bookmarkEnd w:id="25"/>
    </w:p>
    <w:p w14:paraId="6D645AD3" w14:textId="79256826" w:rsidR="001808D6" w:rsidRDefault="001808D6" w:rsidP="001808D6">
      <w:pPr>
        <w:ind w:left="720"/>
      </w:pPr>
      <w:r>
        <w:t xml:space="preserve">Mô tả: NotificationController </w:t>
      </w:r>
      <w:r w:rsidR="0000401B">
        <w:t>xử lý các thông báo từ hệ thống.</w:t>
      </w:r>
    </w:p>
    <w:p w14:paraId="0BDD6B4E" w14:textId="2D505E33" w:rsidR="0000401B" w:rsidRDefault="0000401B" w:rsidP="001808D6">
      <w:pPr>
        <w:ind w:left="720"/>
      </w:pPr>
      <w:r>
        <w:t xml:space="preserve">Class </w:t>
      </w:r>
      <w:r w:rsidR="008907FF">
        <w:t>diagram</w:t>
      </w:r>
      <w:r>
        <w:t>:</w:t>
      </w:r>
    </w:p>
    <w:p w14:paraId="65CDE4E6" w14:textId="17FAA385" w:rsidR="0000401B" w:rsidRDefault="00D44AA9" w:rsidP="00D44AA9">
      <w:pPr>
        <w:ind w:left="720"/>
        <w:jc w:val="center"/>
      </w:pPr>
      <w:r>
        <w:rPr>
          <w:noProof/>
        </w:rPr>
        <w:drawing>
          <wp:inline distT="0" distB="0" distL="0" distR="0" wp14:anchorId="204A9F24" wp14:editId="48F73527">
            <wp:extent cx="1531620" cy="78359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1620" cy="783590"/>
                    </a:xfrm>
                    <a:prstGeom prst="rect">
                      <a:avLst/>
                    </a:prstGeom>
                    <a:noFill/>
                    <a:ln>
                      <a:noFill/>
                    </a:ln>
                  </pic:spPr>
                </pic:pic>
              </a:graphicData>
            </a:graphic>
          </wp:inline>
        </w:drawing>
      </w:r>
    </w:p>
    <w:p w14:paraId="10762107" w14:textId="21D697FF" w:rsidR="0000401B" w:rsidRDefault="000E6098" w:rsidP="001808D6">
      <w:pPr>
        <w:ind w:left="720"/>
      </w:pPr>
      <w:r>
        <w:t xml:space="preserve">Giải thích: </w:t>
      </w:r>
    </w:p>
    <w:p w14:paraId="34466F92" w14:textId="7F09B990" w:rsidR="000E6098" w:rsidRDefault="000E6098" w:rsidP="00D20DD8">
      <w:pPr>
        <w:pStyle w:val="ListParagraph"/>
        <w:numPr>
          <w:ilvl w:val="0"/>
          <w:numId w:val="19"/>
        </w:numPr>
      </w:pPr>
      <w:r>
        <w:t>dismiss(): Bỏ qua thông báo</w:t>
      </w:r>
      <w:r w:rsidR="00630663">
        <w:t>.</w:t>
      </w:r>
    </w:p>
    <w:p w14:paraId="63457260" w14:textId="350AEBED" w:rsidR="000E6098" w:rsidRPr="001808D6" w:rsidRDefault="00151E55" w:rsidP="00D20DD8">
      <w:pPr>
        <w:pStyle w:val="ListParagraph"/>
        <w:numPr>
          <w:ilvl w:val="0"/>
          <w:numId w:val="19"/>
        </w:numPr>
      </w:pPr>
      <w:r>
        <w:t>access(</w:t>
      </w:r>
      <w:r w:rsidR="00BC52F7">
        <w:t>req</w:t>
      </w:r>
      <w:r w:rsidR="00630663">
        <w:t>, res, next</w:t>
      </w:r>
      <w:r>
        <w:t>): Truy cập đến</w:t>
      </w:r>
      <w:r w:rsidR="00630663">
        <w:t xml:space="preserve"> nội dung của</w:t>
      </w:r>
      <w:r>
        <w:t xml:space="preserve"> thông báo</w:t>
      </w:r>
      <w:r w:rsidR="00630663">
        <w:t>.</w:t>
      </w:r>
    </w:p>
    <w:p w14:paraId="3C6D347E" w14:textId="2C1BACE1" w:rsidR="008476AD" w:rsidRDefault="008476AD" w:rsidP="008476AD">
      <w:pPr>
        <w:pStyle w:val="Heading2"/>
      </w:pPr>
      <w:bookmarkStart w:id="26" w:name="_Toc121896469"/>
      <w:r>
        <w:lastRenderedPageBreak/>
        <w:t>Component: ManagementController</w:t>
      </w:r>
      <w:bookmarkEnd w:id="26"/>
    </w:p>
    <w:p w14:paraId="25508611" w14:textId="02A5D301" w:rsidR="008476AD" w:rsidRDefault="008476AD" w:rsidP="008476AD">
      <w:pPr>
        <w:ind w:left="720"/>
      </w:pPr>
      <w:r>
        <w:t>Mô tả: ManagementController</w:t>
      </w:r>
      <w:r w:rsidR="004C488D">
        <w:t xml:space="preserve"> xử lý các yêu cầu của admin đối với hệ thống, người dùng.</w:t>
      </w:r>
    </w:p>
    <w:p w14:paraId="01ED0E2E" w14:textId="335BCD62" w:rsidR="007E16FD" w:rsidRDefault="007E16FD" w:rsidP="008476AD">
      <w:pPr>
        <w:ind w:left="720"/>
      </w:pPr>
      <w:r>
        <w:t xml:space="preserve">Class </w:t>
      </w:r>
      <w:r w:rsidR="008907FF">
        <w:t>diagram</w:t>
      </w:r>
      <w:r>
        <w:t>:</w:t>
      </w:r>
    </w:p>
    <w:p w14:paraId="7BBBC99F" w14:textId="4CBE6ADF" w:rsidR="007E16FD" w:rsidRDefault="005F204C" w:rsidP="005F204C">
      <w:pPr>
        <w:ind w:left="720"/>
        <w:jc w:val="center"/>
      </w:pPr>
      <w:r>
        <w:rPr>
          <w:noProof/>
        </w:rPr>
        <w:drawing>
          <wp:inline distT="0" distB="0" distL="0" distR="0" wp14:anchorId="40E51F2E" wp14:editId="30C052E4">
            <wp:extent cx="1531620" cy="78359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620" cy="783590"/>
                    </a:xfrm>
                    <a:prstGeom prst="rect">
                      <a:avLst/>
                    </a:prstGeom>
                    <a:noFill/>
                    <a:ln>
                      <a:noFill/>
                    </a:ln>
                  </pic:spPr>
                </pic:pic>
              </a:graphicData>
            </a:graphic>
          </wp:inline>
        </w:drawing>
      </w:r>
    </w:p>
    <w:p w14:paraId="146945A7" w14:textId="3F2652E1" w:rsidR="002A2358" w:rsidRDefault="007E16FD" w:rsidP="006740F3">
      <w:pPr>
        <w:ind w:left="720"/>
      </w:pPr>
      <w:r>
        <w:t>Giải thích:</w:t>
      </w:r>
      <w:r w:rsidR="002C1AA3">
        <w:br/>
        <w:t>Staff:</w:t>
      </w:r>
      <w:r w:rsidR="00070E01">
        <w:t xml:space="preserve"> Class giúp admin quản lý nhân viên.</w:t>
      </w:r>
    </w:p>
    <w:p w14:paraId="72993D38" w14:textId="77777777" w:rsidR="00F440F6" w:rsidRDefault="002A2358">
      <w:pPr>
        <w:pStyle w:val="ListParagraph"/>
        <w:numPr>
          <w:ilvl w:val="1"/>
          <w:numId w:val="21"/>
        </w:numPr>
      </w:pPr>
      <w:r>
        <w:t>information(</w:t>
      </w:r>
      <w:r w:rsidR="00356C76">
        <w:t>req, res, next</w:t>
      </w:r>
      <w:r>
        <w:t>): Quản lý thông tin nhân viên (</w:t>
      </w:r>
      <w:r w:rsidR="0038688D">
        <w:t xml:space="preserve">tạo, </w:t>
      </w:r>
      <w:r>
        <w:t>xóa, cập nhật, thay đổi,…)</w:t>
      </w:r>
    </w:p>
    <w:p w14:paraId="5AC6E771" w14:textId="1DCA72B6" w:rsidR="001B53B5" w:rsidRPr="004F4416" w:rsidRDefault="00F440F6" w:rsidP="004F4416">
      <w:pPr>
        <w:pStyle w:val="ListParagraph"/>
        <w:numPr>
          <w:ilvl w:val="1"/>
          <w:numId w:val="21"/>
        </w:numPr>
      </w:pPr>
      <w:r>
        <w:t xml:space="preserve">actions(req, res, next): Quản lý các hành động, công việc mà nhân viên đã làm trong quá trình hoạt động tại </w:t>
      </w:r>
      <w:r w:rsidR="003B5B06">
        <w:t>website ĂN NGON.</w:t>
      </w:r>
    </w:p>
    <w:p w14:paraId="5B5532F1" w14:textId="30FF5186" w:rsidR="00A07EA5" w:rsidRDefault="00A07EA5" w:rsidP="00A07EA5">
      <w:pPr>
        <w:pStyle w:val="Heading2"/>
      </w:pPr>
      <w:bookmarkStart w:id="27" w:name="_Toc121896470"/>
      <w:r>
        <w:t xml:space="preserve">Component: </w:t>
      </w:r>
      <w:r w:rsidR="00DE11A4">
        <w:t>AccountModel</w:t>
      </w:r>
      <w:bookmarkEnd w:id="27"/>
    </w:p>
    <w:p w14:paraId="0531151C" w14:textId="260A2387" w:rsidR="007616C1" w:rsidRDefault="00F97C38" w:rsidP="007616C1">
      <w:pPr>
        <w:ind w:left="720"/>
      </w:pPr>
      <w:r>
        <w:t xml:space="preserve">Mô tả: </w:t>
      </w:r>
      <w:r w:rsidR="00975150">
        <w:t xml:space="preserve">Class </w:t>
      </w:r>
      <w:r w:rsidR="00F53030">
        <w:t xml:space="preserve">gồm các thuộc tính là </w:t>
      </w:r>
      <w:r w:rsidR="008C3BCB">
        <w:t>thông tin tài khoản</w:t>
      </w:r>
      <w:r w:rsidR="007616C1">
        <w:t>.</w:t>
      </w:r>
    </w:p>
    <w:p w14:paraId="5C9708BF" w14:textId="64BEB17D" w:rsidR="005533C3" w:rsidRDefault="005533C3" w:rsidP="007616C1">
      <w:pPr>
        <w:ind w:left="720"/>
        <w:rPr>
          <w:b/>
          <w:color w:val="FF0000"/>
        </w:rPr>
      </w:pPr>
      <w:r>
        <w:t>Class diagram:</w:t>
      </w:r>
    </w:p>
    <w:p w14:paraId="39DB95DB" w14:textId="0D00DA43" w:rsidR="00BC767B" w:rsidRPr="002C5263" w:rsidRDefault="00EF36AA" w:rsidP="002C5263">
      <w:pPr>
        <w:ind w:left="720"/>
        <w:jc w:val="center"/>
        <w:rPr>
          <w:b/>
          <w:bCs/>
          <w:color w:val="FF0000"/>
        </w:rPr>
      </w:pPr>
      <w:r>
        <w:rPr>
          <w:b/>
          <w:bCs/>
          <w:noProof/>
          <w:color w:val="FF0000"/>
        </w:rPr>
        <w:drawing>
          <wp:inline distT="0" distB="0" distL="0" distR="0" wp14:anchorId="17309CB3" wp14:editId="33486F5B">
            <wp:extent cx="3543300" cy="2457450"/>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3300" cy="2457450"/>
                    </a:xfrm>
                    <a:prstGeom prst="rect">
                      <a:avLst/>
                    </a:prstGeom>
                    <a:noFill/>
                    <a:ln>
                      <a:noFill/>
                    </a:ln>
                  </pic:spPr>
                </pic:pic>
              </a:graphicData>
            </a:graphic>
          </wp:inline>
        </w:drawing>
      </w:r>
    </w:p>
    <w:p w14:paraId="283AFDC2" w14:textId="42AFE38C" w:rsidR="00A07EA5" w:rsidRDefault="00A07EA5" w:rsidP="00A07EA5">
      <w:pPr>
        <w:pStyle w:val="Heading2"/>
      </w:pPr>
      <w:bookmarkStart w:id="28" w:name="_Toc121896471"/>
      <w:r>
        <w:t xml:space="preserve">Component: </w:t>
      </w:r>
      <w:r w:rsidR="001E3A65">
        <w:t>Post</w:t>
      </w:r>
      <w:r w:rsidR="00CC0E1D">
        <w:t>Model</w:t>
      </w:r>
      <w:bookmarkEnd w:id="28"/>
    </w:p>
    <w:p w14:paraId="04BE5DDF" w14:textId="05B6A691" w:rsidR="006847DC" w:rsidRDefault="006847DC" w:rsidP="006847DC">
      <w:pPr>
        <w:ind w:left="720"/>
      </w:pPr>
      <w:r>
        <w:t>Mô tả: Class gồm các thuộc tính là thông tin của công thức món ăn</w:t>
      </w:r>
      <w:r w:rsidR="007F738D">
        <w:t>.</w:t>
      </w:r>
    </w:p>
    <w:p w14:paraId="3478B31C" w14:textId="19AD06B0" w:rsidR="007F738D" w:rsidRDefault="004C2090" w:rsidP="006847DC">
      <w:pPr>
        <w:ind w:left="720"/>
      </w:pPr>
      <w:r>
        <w:t>Class diagram:</w:t>
      </w:r>
    </w:p>
    <w:p w14:paraId="7E1AAF1D" w14:textId="4D65CEBF" w:rsidR="009D3946" w:rsidRDefault="005A45BA" w:rsidP="00825F06">
      <w:pPr>
        <w:ind w:left="720"/>
        <w:jc w:val="center"/>
      </w:pPr>
      <w:r>
        <w:rPr>
          <w:noProof/>
        </w:rPr>
        <w:lastRenderedPageBreak/>
        <w:drawing>
          <wp:inline distT="0" distB="0" distL="0" distR="0" wp14:anchorId="46BD7E95" wp14:editId="444051CA">
            <wp:extent cx="5924550" cy="3143250"/>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24550" cy="3143250"/>
                    </a:xfrm>
                    <a:prstGeom prst="rect">
                      <a:avLst/>
                    </a:prstGeom>
                    <a:noFill/>
                    <a:ln>
                      <a:noFill/>
                    </a:ln>
                  </pic:spPr>
                </pic:pic>
              </a:graphicData>
            </a:graphic>
          </wp:inline>
        </w:drawing>
      </w:r>
    </w:p>
    <w:p w14:paraId="3A7D3E93" w14:textId="10CB5579" w:rsidR="006B76C8" w:rsidRDefault="006B76C8" w:rsidP="006B76C8">
      <w:pPr>
        <w:ind w:left="720"/>
      </w:pPr>
      <w:r>
        <w:t>Giải thích:</w:t>
      </w:r>
    </w:p>
    <w:p w14:paraId="4266B136" w14:textId="437457B1" w:rsidR="006B76C8" w:rsidRDefault="00A90D24" w:rsidP="00E82AF2">
      <w:pPr>
        <w:pStyle w:val="ListParagraph"/>
        <w:numPr>
          <w:ilvl w:val="0"/>
          <w:numId w:val="22"/>
        </w:numPr>
      </w:pPr>
      <w:r>
        <w:t>vungmien</w:t>
      </w:r>
      <w:r w:rsidR="00282F30">
        <w:t xml:space="preserve">: </w:t>
      </w:r>
      <w:r w:rsidR="005E271E">
        <w:t>món ăn đặc trưng ở miền nào (miền Bắc, Trung, Nam)</w:t>
      </w:r>
    </w:p>
    <w:p w14:paraId="14685856" w14:textId="22A60230" w:rsidR="005E271E" w:rsidRDefault="00A90D24" w:rsidP="00E82AF2">
      <w:pPr>
        <w:pStyle w:val="ListParagraph"/>
        <w:numPr>
          <w:ilvl w:val="0"/>
          <w:numId w:val="22"/>
        </w:numPr>
      </w:pPr>
      <w:r>
        <w:t>cachnau:</w:t>
      </w:r>
      <w:r w:rsidR="000A1A82">
        <w:t xml:space="preserve"> </w:t>
      </w:r>
      <w:r w:rsidR="00A41A49">
        <w:t>món ăn</w:t>
      </w:r>
      <w:r w:rsidR="00AC7BC4">
        <w:t xml:space="preserve"> </w:t>
      </w:r>
      <w:r>
        <w:t xml:space="preserve">là </w:t>
      </w:r>
      <w:r w:rsidR="007F0FC0">
        <w:t>chiên, kho, luộc, hấp</w:t>
      </w:r>
      <w:r>
        <w:t xml:space="preserve">, </w:t>
      </w:r>
      <w:r w:rsidR="007F0FC0">
        <w:t>…</w:t>
      </w:r>
    </w:p>
    <w:p w14:paraId="5A60ECBD" w14:textId="71715442" w:rsidR="001B53B5" w:rsidRPr="002C5263" w:rsidRDefault="00076837" w:rsidP="002C5263">
      <w:pPr>
        <w:pStyle w:val="ListParagraph"/>
        <w:numPr>
          <w:ilvl w:val="0"/>
          <w:numId w:val="22"/>
        </w:numPr>
      </w:pPr>
      <w:r>
        <w:t>loaimon</w:t>
      </w:r>
      <w:r w:rsidR="007F0FC0">
        <w:t>: món mặn, món ngọt, món chay, món ăn vặt…</w:t>
      </w:r>
    </w:p>
    <w:p w14:paraId="36928561" w14:textId="03111131" w:rsidR="00F00E98" w:rsidRDefault="00F00E98" w:rsidP="00A07EA5">
      <w:pPr>
        <w:pStyle w:val="Heading2"/>
      </w:pPr>
      <w:bookmarkStart w:id="29" w:name="_Toc121896472"/>
      <w:r>
        <w:t>Component: SearchingModel</w:t>
      </w:r>
      <w:bookmarkEnd w:id="29"/>
    </w:p>
    <w:p w14:paraId="1DCF1821" w14:textId="1D712ED5" w:rsidR="00F00E98" w:rsidRPr="00F00E98" w:rsidRDefault="00F00E98" w:rsidP="00F00E98">
      <w:pPr>
        <w:ind w:left="720"/>
      </w:pPr>
      <w:r>
        <w:t xml:space="preserve">Mô tả: Class gồm các thuộc tính là </w:t>
      </w:r>
      <w:r w:rsidR="002758FD">
        <w:t xml:space="preserve">thông </w:t>
      </w:r>
      <w:r w:rsidR="007D2EF3">
        <w:t xml:space="preserve">tin rút gọn của </w:t>
      </w:r>
      <w:r w:rsidR="009F0809">
        <w:t xml:space="preserve">công thức </w:t>
      </w:r>
      <w:r w:rsidR="002758FD">
        <w:t xml:space="preserve">và </w:t>
      </w:r>
      <w:r w:rsidR="00882F85">
        <w:t>phương thức tìm kiếm.</w:t>
      </w:r>
    </w:p>
    <w:p w14:paraId="763C99E1" w14:textId="741FA143" w:rsidR="00F9783C" w:rsidRDefault="00F9783C" w:rsidP="00F00E98">
      <w:pPr>
        <w:ind w:left="720"/>
      </w:pPr>
      <w:r>
        <w:t>Class diagram:</w:t>
      </w:r>
    </w:p>
    <w:p w14:paraId="0380B351" w14:textId="37325B47" w:rsidR="00F9783C" w:rsidRDefault="004C7E3E" w:rsidP="005C486A">
      <w:pPr>
        <w:ind w:left="720"/>
        <w:jc w:val="center"/>
      </w:pPr>
      <w:r>
        <w:rPr>
          <w:noProof/>
        </w:rPr>
        <w:drawing>
          <wp:inline distT="0" distB="0" distL="0" distR="0" wp14:anchorId="1FE13DE2" wp14:editId="0CBFDA9C">
            <wp:extent cx="5435600" cy="1464945"/>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35600" cy="1464945"/>
                    </a:xfrm>
                    <a:prstGeom prst="rect">
                      <a:avLst/>
                    </a:prstGeom>
                    <a:noFill/>
                    <a:ln>
                      <a:noFill/>
                    </a:ln>
                  </pic:spPr>
                </pic:pic>
              </a:graphicData>
            </a:graphic>
          </wp:inline>
        </w:drawing>
      </w:r>
    </w:p>
    <w:p w14:paraId="292699A1" w14:textId="1FF8D5F0" w:rsidR="00434AB5" w:rsidRDefault="00434AB5" w:rsidP="00434AB5">
      <w:pPr>
        <w:ind w:left="720"/>
      </w:pPr>
      <w:r>
        <w:t>Giải thích: Người dùng có 2 cách tìm kiếm công thức</w:t>
      </w:r>
      <w:r w:rsidR="00643EDC">
        <w:t xml:space="preserve"> </w:t>
      </w:r>
      <w:r w:rsidR="009F0723">
        <w:t>dựa vào type</w:t>
      </w:r>
    </w:p>
    <w:p w14:paraId="6FEB936B" w14:textId="41967555" w:rsidR="00752077" w:rsidRDefault="004362A1" w:rsidP="004362A1">
      <w:pPr>
        <w:pStyle w:val="ListParagraph"/>
        <w:numPr>
          <w:ilvl w:val="0"/>
          <w:numId w:val="24"/>
        </w:numPr>
        <w:ind w:firstLine="414"/>
      </w:pPr>
      <w:r>
        <w:t>t</w:t>
      </w:r>
      <w:r w:rsidR="00752077">
        <w:t xml:space="preserve">ype = 1: </w:t>
      </w:r>
      <w:r w:rsidR="00196B88">
        <w:t>tìm kiếm bằng cách nhập từ khóa vào thanh tìm kiếm</w:t>
      </w:r>
      <w:r w:rsidR="00066534">
        <w:t>.</w:t>
      </w:r>
    </w:p>
    <w:p w14:paraId="7633A599" w14:textId="0A078403" w:rsidR="00BC767B" w:rsidRPr="002C5263" w:rsidRDefault="00F77D1D" w:rsidP="002C5263">
      <w:pPr>
        <w:pStyle w:val="ListParagraph"/>
        <w:numPr>
          <w:ilvl w:val="0"/>
          <w:numId w:val="24"/>
        </w:numPr>
        <w:ind w:firstLine="414"/>
      </w:pPr>
      <w:r>
        <w:t xml:space="preserve">type = 2: </w:t>
      </w:r>
      <w:r w:rsidR="00066534">
        <w:t>tìm kiếm dựa vào bộ lọc (lọc theo vùng miền, loại món, cách nấu, nguyên liệu).</w:t>
      </w:r>
    </w:p>
    <w:p w14:paraId="356CF993" w14:textId="02028AC6" w:rsidR="00A07EA5" w:rsidRDefault="00A07EA5" w:rsidP="00A07EA5">
      <w:pPr>
        <w:pStyle w:val="Heading2"/>
      </w:pPr>
      <w:bookmarkStart w:id="30" w:name="_Toc121896473"/>
      <w:r>
        <w:t xml:space="preserve">Component: </w:t>
      </w:r>
      <w:r w:rsidR="00B85A01">
        <w:t>Order</w:t>
      </w:r>
      <w:r w:rsidR="000B0305">
        <w:t>Ingredient</w:t>
      </w:r>
      <w:r w:rsidR="00C232E1">
        <w:t>Model</w:t>
      </w:r>
      <w:bookmarkEnd w:id="30"/>
    </w:p>
    <w:p w14:paraId="544867E2" w14:textId="37F6669C" w:rsidR="007F738D" w:rsidRDefault="007F738D" w:rsidP="007F738D">
      <w:pPr>
        <w:ind w:left="720"/>
      </w:pPr>
      <w:r>
        <w:t xml:space="preserve">Mô tả: </w:t>
      </w:r>
      <w:r w:rsidR="00602F6F">
        <w:t xml:space="preserve">Class gồm các thuộc tính là </w:t>
      </w:r>
      <w:r w:rsidR="0053414C">
        <w:t xml:space="preserve">phương thức đặt </w:t>
      </w:r>
      <w:r w:rsidR="008F2A41">
        <w:t>nguyên liệu</w:t>
      </w:r>
      <w:r w:rsidR="004C2090">
        <w:t>.</w:t>
      </w:r>
    </w:p>
    <w:p w14:paraId="3D7BBA56" w14:textId="654D3BBF" w:rsidR="004C2090" w:rsidRDefault="004C2090" w:rsidP="007F738D">
      <w:pPr>
        <w:ind w:left="720"/>
      </w:pPr>
      <w:r>
        <w:t>Class diagram:</w:t>
      </w:r>
    </w:p>
    <w:p w14:paraId="3567A0F1" w14:textId="1260F3BC" w:rsidR="002B2A3D" w:rsidRPr="005C4B60" w:rsidRDefault="00670297" w:rsidP="005C4B60">
      <w:pPr>
        <w:ind w:left="720"/>
        <w:jc w:val="center"/>
      </w:pPr>
      <w:r>
        <w:rPr>
          <w:noProof/>
        </w:rPr>
        <w:lastRenderedPageBreak/>
        <w:drawing>
          <wp:inline distT="0" distB="0" distL="0" distR="0" wp14:anchorId="1292BCE0" wp14:editId="3E3F3A48">
            <wp:extent cx="4108450" cy="2952750"/>
            <wp:effectExtent l="0" t="0" r="635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8450" cy="2952750"/>
                    </a:xfrm>
                    <a:prstGeom prst="rect">
                      <a:avLst/>
                    </a:prstGeom>
                    <a:noFill/>
                    <a:ln>
                      <a:noFill/>
                    </a:ln>
                  </pic:spPr>
                </pic:pic>
              </a:graphicData>
            </a:graphic>
          </wp:inline>
        </w:drawing>
      </w:r>
    </w:p>
    <w:p w14:paraId="30AF59D7" w14:textId="11E265CA" w:rsidR="00A07EA5" w:rsidRDefault="00A07EA5" w:rsidP="00A07EA5">
      <w:pPr>
        <w:pStyle w:val="Heading2"/>
      </w:pPr>
      <w:bookmarkStart w:id="31" w:name="_Toc121896474"/>
      <w:r>
        <w:t xml:space="preserve">Component: </w:t>
      </w:r>
      <w:r w:rsidR="00B85A01">
        <w:t>BillModel</w:t>
      </w:r>
      <w:bookmarkEnd w:id="31"/>
    </w:p>
    <w:p w14:paraId="0E763A4A" w14:textId="6DDB0A5D" w:rsidR="0053414C" w:rsidRDefault="0053414C" w:rsidP="0053414C">
      <w:pPr>
        <w:ind w:left="720"/>
      </w:pPr>
      <w:r>
        <w:t>Mô tả: Class gồm các thuộc tính là thông tin đơn hàng.</w:t>
      </w:r>
    </w:p>
    <w:p w14:paraId="363A54A1" w14:textId="722ECE98" w:rsidR="004C2090" w:rsidRDefault="004C2090" w:rsidP="0053414C">
      <w:pPr>
        <w:ind w:left="720"/>
      </w:pPr>
      <w:r>
        <w:t>Class diagram:</w:t>
      </w:r>
    </w:p>
    <w:p w14:paraId="5989759C" w14:textId="3765D092" w:rsidR="00856F18" w:rsidRPr="00B53665" w:rsidRDefault="00BF1C6B" w:rsidP="00485DB4">
      <w:pPr>
        <w:ind w:left="720"/>
        <w:jc w:val="center"/>
      </w:pPr>
      <w:r>
        <w:rPr>
          <w:noProof/>
        </w:rPr>
        <w:drawing>
          <wp:inline distT="0" distB="0" distL="0" distR="0" wp14:anchorId="29C32035" wp14:editId="7248C86E">
            <wp:extent cx="3727450" cy="2209800"/>
            <wp:effectExtent l="0" t="0" r="0" b="0"/>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27450" cy="2209800"/>
                    </a:xfrm>
                    <a:prstGeom prst="rect">
                      <a:avLst/>
                    </a:prstGeom>
                    <a:noFill/>
                    <a:ln>
                      <a:noFill/>
                    </a:ln>
                  </pic:spPr>
                </pic:pic>
              </a:graphicData>
            </a:graphic>
          </wp:inline>
        </w:drawing>
      </w:r>
    </w:p>
    <w:p w14:paraId="521653FD" w14:textId="2C2DC439" w:rsidR="00A07EA5" w:rsidRPr="00AA13CA" w:rsidRDefault="00A07EA5" w:rsidP="00A07EA5">
      <w:pPr>
        <w:pStyle w:val="Heading2"/>
      </w:pPr>
      <w:bookmarkStart w:id="32" w:name="_Toc121896475"/>
      <w:r>
        <w:t xml:space="preserve">Component: </w:t>
      </w:r>
      <w:r w:rsidR="00C232E1">
        <w:t>AccountService</w:t>
      </w:r>
      <w:bookmarkEnd w:id="32"/>
    </w:p>
    <w:p w14:paraId="6042AF1F" w14:textId="4185A777" w:rsidR="0053414C" w:rsidRDefault="0053414C" w:rsidP="0053414C">
      <w:pPr>
        <w:ind w:left="720"/>
      </w:pPr>
      <w:r>
        <w:t xml:space="preserve">Mô tả: </w:t>
      </w:r>
      <w:r w:rsidR="00C87CEE">
        <w:t xml:space="preserve">Thực hiện các chức năng lấy, chỉnh sửa và cập nhật thông tin các tài khoản admin, nhân viên, </w:t>
      </w:r>
      <w:r w:rsidR="00433444">
        <w:t>người dùng.</w:t>
      </w:r>
    </w:p>
    <w:p w14:paraId="629FD22B" w14:textId="0F5EE051" w:rsidR="00433444" w:rsidRPr="00433444" w:rsidRDefault="00433444" w:rsidP="0053414C">
      <w:pPr>
        <w:ind w:left="720"/>
      </w:pPr>
      <w:r>
        <w:t>Class diagram:</w:t>
      </w:r>
    </w:p>
    <w:p w14:paraId="2456C069" w14:textId="40D356AE" w:rsidR="009940D6" w:rsidRPr="00433444" w:rsidRDefault="00DB365D" w:rsidP="00DB365D">
      <w:pPr>
        <w:ind w:left="720"/>
        <w:jc w:val="center"/>
      </w:pPr>
      <w:r>
        <w:rPr>
          <w:noProof/>
        </w:rPr>
        <w:lastRenderedPageBreak/>
        <w:drawing>
          <wp:inline distT="0" distB="0" distL="0" distR="0" wp14:anchorId="06B1206A" wp14:editId="021DB17F">
            <wp:extent cx="3271157" cy="1806475"/>
            <wp:effectExtent l="0" t="0" r="5715"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89102" cy="1816385"/>
                    </a:xfrm>
                    <a:prstGeom prst="rect">
                      <a:avLst/>
                    </a:prstGeom>
                  </pic:spPr>
                </pic:pic>
              </a:graphicData>
            </a:graphic>
          </wp:inline>
        </w:drawing>
      </w:r>
    </w:p>
    <w:p w14:paraId="3DA0E44E" w14:textId="06A44D1B" w:rsidR="00A07EA5" w:rsidRDefault="00A07EA5" w:rsidP="00A07EA5">
      <w:pPr>
        <w:pStyle w:val="Heading2"/>
      </w:pPr>
      <w:bookmarkStart w:id="33" w:name="_Toc121896476"/>
      <w:r>
        <w:t xml:space="preserve">Component: </w:t>
      </w:r>
      <w:r w:rsidR="007934A3">
        <w:t>Post</w:t>
      </w:r>
      <w:r w:rsidR="00AF31FA">
        <w:t>Service</w:t>
      </w:r>
      <w:bookmarkEnd w:id="33"/>
    </w:p>
    <w:p w14:paraId="6867E884" w14:textId="23913981" w:rsidR="00945AF2" w:rsidRDefault="00945AF2" w:rsidP="00945AF2">
      <w:pPr>
        <w:ind w:left="720"/>
      </w:pPr>
      <w:r>
        <w:t xml:space="preserve">Mô tả: Thực hiện chức năng </w:t>
      </w:r>
      <w:r w:rsidR="00672C86">
        <w:t>đăng bài, bình luận, đánh giá bài đăng, đưa vào mục yêu thích của các tài khoản admin, nhân viên, người dùng.</w:t>
      </w:r>
    </w:p>
    <w:p w14:paraId="5ACB70F5" w14:textId="2C9A00B0" w:rsidR="00C411B2" w:rsidRPr="00945AF2" w:rsidRDefault="00C411B2" w:rsidP="00945AF2">
      <w:pPr>
        <w:ind w:left="720"/>
      </w:pPr>
      <w:r>
        <w:t>Class diagram:</w:t>
      </w:r>
    </w:p>
    <w:p w14:paraId="10FE90BF" w14:textId="1BC0EDB8" w:rsidR="000D51C8" w:rsidRPr="00945AF2" w:rsidRDefault="00BC7653" w:rsidP="003F3B60">
      <w:pPr>
        <w:ind w:left="720"/>
        <w:jc w:val="center"/>
      </w:pPr>
      <w:r>
        <w:rPr>
          <w:noProof/>
        </w:rPr>
        <w:drawing>
          <wp:inline distT="0" distB="0" distL="0" distR="0" wp14:anchorId="536C7AE4" wp14:editId="34E41D40">
            <wp:extent cx="2813957" cy="1571727"/>
            <wp:effectExtent l="0" t="0" r="571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18785" cy="1574424"/>
                    </a:xfrm>
                    <a:prstGeom prst="rect">
                      <a:avLst/>
                    </a:prstGeom>
                  </pic:spPr>
                </pic:pic>
              </a:graphicData>
            </a:graphic>
          </wp:inline>
        </w:drawing>
      </w:r>
    </w:p>
    <w:p w14:paraId="59D496C3" w14:textId="7B76AAB8" w:rsidR="003C5DF5" w:rsidRDefault="003C5DF5" w:rsidP="003C5DF5">
      <w:pPr>
        <w:pStyle w:val="Heading2"/>
      </w:pPr>
      <w:bookmarkStart w:id="34" w:name="_Toc121896477"/>
      <w:r>
        <w:t>Component: SearchingService</w:t>
      </w:r>
      <w:bookmarkEnd w:id="34"/>
    </w:p>
    <w:p w14:paraId="2CD5517A" w14:textId="5185D0FB" w:rsidR="00F77BAF" w:rsidRDefault="00F77BAF" w:rsidP="00F77BAF">
      <w:pPr>
        <w:ind w:left="720"/>
      </w:pPr>
      <w:r>
        <w:t xml:space="preserve">Mô tả: Thực hiện chức năng tìm kiếm </w:t>
      </w:r>
      <w:r w:rsidR="00B141C8">
        <w:t>công thức dựa trên keyword hoặc dựa trên các filter.</w:t>
      </w:r>
    </w:p>
    <w:p w14:paraId="76D5810A" w14:textId="6111AED4" w:rsidR="00B141C8" w:rsidRDefault="00B141C8" w:rsidP="00F77BAF">
      <w:pPr>
        <w:ind w:left="720"/>
      </w:pPr>
      <w:r>
        <w:t>Class diagram:</w:t>
      </w:r>
    </w:p>
    <w:p w14:paraId="31343B77" w14:textId="5BEDF070" w:rsidR="00B141C8" w:rsidRPr="00F77BAF" w:rsidRDefault="00B141C8" w:rsidP="00B141C8">
      <w:pPr>
        <w:ind w:left="720"/>
        <w:jc w:val="center"/>
      </w:pPr>
      <w:r>
        <w:rPr>
          <w:noProof/>
        </w:rPr>
        <w:drawing>
          <wp:inline distT="0" distB="0" distL="0" distR="0" wp14:anchorId="522DE735" wp14:editId="6429ADB7">
            <wp:extent cx="2024743" cy="1351698"/>
            <wp:effectExtent l="0" t="0" r="0" b="127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034592" cy="1358273"/>
                    </a:xfrm>
                    <a:prstGeom prst="rect">
                      <a:avLst/>
                    </a:prstGeom>
                  </pic:spPr>
                </pic:pic>
              </a:graphicData>
            </a:graphic>
          </wp:inline>
        </w:drawing>
      </w:r>
    </w:p>
    <w:p w14:paraId="6063648B" w14:textId="1AEB5094" w:rsidR="00A07EA5" w:rsidRDefault="00A07EA5" w:rsidP="00A07EA5">
      <w:pPr>
        <w:pStyle w:val="Heading2"/>
      </w:pPr>
      <w:bookmarkStart w:id="35" w:name="_Toc121896478"/>
      <w:r>
        <w:t xml:space="preserve">Component: </w:t>
      </w:r>
      <w:r w:rsidR="00AF31FA">
        <w:t>Order</w:t>
      </w:r>
      <w:r w:rsidR="00A62171">
        <w:t>In</w:t>
      </w:r>
      <w:r w:rsidR="00C3292C">
        <w:t>gredient</w:t>
      </w:r>
      <w:r w:rsidR="00AF31FA">
        <w:t>Service</w:t>
      </w:r>
      <w:bookmarkEnd w:id="35"/>
    </w:p>
    <w:p w14:paraId="39C43995" w14:textId="08F3A225" w:rsidR="004D3332" w:rsidRDefault="00C411B2" w:rsidP="004D3332">
      <w:pPr>
        <w:ind w:left="720"/>
      </w:pPr>
      <w:r>
        <w:t>Mô tả</w:t>
      </w:r>
      <w:r w:rsidR="001869AD">
        <w:t>: Thực hiện chức năng chọn nguyên liệu cần mua</w:t>
      </w:r>
      <w:r w:rsidR="006A0884">
        <w:t>:</w:t>
      </w:r>
      <w:r w:rsidR="001869AD">
        <w:t xml:space="preserve"> </w:t>
      </w:r>
      <w:r w:rsidR="006A0884">
        <w:t>chỉnh sửa</w:t>
      </w:r>
      <w:r w:rsidR="001869AD">
        <w:t xml:space="preserve"> thành phần nguyên liệu</w:t>
      </w:r>
      <w:r w:rsidR="006A0884">
        <w:t>, thông tin người đặt</w:t>
      </w:r>
      <w:r w:rsidR="004D3332">
        <w:t xml:space="preserve"> và </w:t>
      </w:r>
      <w:r w:rsidR="00604D64">
        <w:t xml:space="preserve">nhu cầu </w:t>
      </w:r>
      <w:r w:rsidR="004D3332">
        <w:t>đặt hàng của người dùn</w:t>
      </w:r>
      <w:r w:rsidR="00E31C48">
        <w:t>g (</w:t>
      </w:r>
      <w:r w:rsidR="004D3332">
        <w:t>được nhân viên quản lý</w:t>
      </w:r>
      <w:r w:rsidR="00E31C48">
        <w:t>).</w:t>
      </w:r>
    </w:p>
    <w:p w14:paraId="5F544E64" w14:textId="7B8A62F3" w:rsidR="004D3332" w:rsidRPr="00C411B2" w:rsidRDefault="004D3332" w:rsidP="004D3332">
      <w:pPr>
        <w:ind w:left="720"/>
      </w:pPr>
      <w:r>
        <w:t>Class diagram:</w:t>
      </w:r>
    </w:p>
    <w:p w14:paraId="64998628" w14:textId="650AD466" w:rsidR="006B5C0C" w:rsidRPr="00C411B2" w:rsidRDefault="002E7A96" w:rsidP="0018762E">
      <w:pPr>
        <w:ind w:left="720"/>
        <w:jc w:val="center"/>
      </w:pPr>
      <w:r>
        <w:rPr>
          <w:noProof/>
        </w:rPr>
        <w:drawing>
          <wp:inline distT="0" distB="0" distL="0" distR="0" wp14:anchorId="6B832BC3" wp14:editId="467FE072">
            <wp:extent cx="2785382" cy="1233410"/>
            <wp:effectExtent l="0" t="0" r="0" b="50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87733" cy="1234451"/>
                    </a:xfrm>
                    <a:prstGeom prst="rect">
                      <a:avLst/>
                    </a:prstGeom>
                  </pic:spPr>
                </pic:pic>
              </a:graphicData>
            </a:graphic>
          </wp:inline>
        </w:drawing>
      </w:r>
    </w:p>
    <w:p w14:paraId="18226A5A" w14:textId="12B38FD1" w:rsidR="00A07EA5" w:rsidRPr="00A07EA5" w:rsidRDefault="00A07EA5" w:rsidP="00951B1A">
      <w:pPr>
        <w:pStyle w:val="Heading2"/>
      </w:pPr>
      <w:bookmarkStart w:id="36" w:name="_Toc121896479"/>
      <w:r>
        <w:lastRenderedPageBreak/>
        <w:t xml:space="preserve">Component: </w:t>
      </w:r>
      <w:r w:rsidR="00AF31FA">
        <w:t>BillService</w:t>
      </w:r>
      <w:bookmarkEnd w:id="36"/>
    </w:p>
    <w:p w14:paraId="1A4B65E0" w14:textId="0FE37ACF" w:rsidR="004D3332" w:rsidRDefault="004D3332" w:rsidP="004D3332">
      <w:pPr>
        <w:ind w:left="720"/>
      </w:pPr>
      <w:r>
        <w:t xml:space="preserve">Mô tả: Thực hiện chức năng </w:t>
      </w:r>
      <w:r w:rsidR="004837BD">
        <w:t>liên quan đến hóa đơn: tạo, chỉnh sửa, xóa, lấy thông tin</w:t>
      </w:r>
      <w:r w:rsidR="00B93E5D">
        <w:t xml:space="preserve"> của</w:t>
      </w:r>
      <w:r w:rsidR="004837BD">
        <w:t xml:space="preserve"> hóa đơn</w:t>
      </w:r>
      <w:r w:rsidR="003E7CAC">
        <w:t>.</w:t>
      </w:r>
    </w:p>
    <w:p w14:paraId="0B0FBAD4" w14:textId="0DA5DC96" w:rsidR="002B362C" w:rsidRDefault="002B362C" w:rsidP="004D3332">
      <w:pPr>
        <w:ind w:left="720"/>
      </w:pPr>
      <w:r>
        <w:t>Class diagram:</w:t>
      </w:r>
    </w:p>
    <w:p w14:paraId="6783F1B6" w14:textId="79FC6E6A" w:rsidR="001C6E66" w:rsidRPr="009871B7" w:rsidRDefault="005C4B60" w:rsidP="005C4B60">
      <w:pPr>
        <w:pStyle w:val="BodyText"/>
        <w:ind w:left="0"/>
        <w:jc w:val="center"/>
      </w:pPr>
      <w:r>
        <w:rPr>
          <w:noProof/>
        </w:rPr>
        <w:drawing>
          <wp:inline distT="0" distB="0" distL="0" distR="0" wp14:anchorId="6ED69943" wp14:editId="39C29C8C">
            <wp:extent cx="1914525" cy="3619500"/>
            <wp:effectExtent l="0" t="0" r="952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14525" cy="3619500"/>
                    </a:xfrm>
                    <a:prstGeom prst="rect">
                      <a:avLst/>
                    </a:prstGeom>
                  </pic:spPr>
                </pic:pic>
              </a:graphicData>
            </a:graphic>
          </wp:inline>
        </w:drawing>
      </w:r>
    </w:p>
    <w:p w14:paraId="17CC2FE3" w14:textId="0A125876" w:rsidR="005C0E8B" w:rsidRPr="005C0E8B" w:rsidRDefault="00F34309" w:rsidP="00222A17">
      <w:pPr>
        <w:pStyle w:val="Heading1"/>
      </w:pPr>
      <w:bookmarkStart w:id="37" w:name="_Toc121896480"/>
      <w:r>
        <w:t>Deployment</w:t>
      </w:r>
      <w:bookmarkEnd w:id="37"/>
      <w:r>
        <w:t xml:space="preserve"> </w:t>
      </w:r>
    </w:p>
    <w:p w14:paraId="520AD995" w14:textId="09842D52" w:rsidR="001C7488" w:rsidRDefault="00827A9E" w:rsidP="001C7488">
      <w:pPr>
        <w:pStyle w:val="BodyText"/>
        <w:jc w:val="center"/>
      </w:pPr>
      <w:r w:rsidRPr="00827A9E">
        <w:rPr>
          <w:noProof/>
        </w:rPr>
        <w:drawing>
          <wp:inline distT="0" distB="0" distL="0" distR="0" wp14:anchorId="2ECB5A63" wp14:editId="5B195D82">
            <wp:extent cx="5943600" cy="1598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98930"/>
                    </a:xfrm>
                    <a:prstGeom prst="rect">
                      <a:avLst/>
                    </a:prstGeom>
                  </pic:spPr>
                </pic:pic>
              </a:graphicData>
            </a:graphic>
          </wp:inline>
        </w:drawing>
      </w:r>
    </w:p>
    <w:p w14:paraId="0ED5AE31" w14:textId="7F8FCEB6" w:rsidR="00C34CC0" w:rsidRDefault="00CB1378" w:rsidP="00D875D1">
      <w:pPr>
        <w:pStyle w:val="BodyText"/>
        <w:numPr>
          <w:ilvl w:val="0"/>
          <w:numId w:val="38"/>
        </w:numPr>
        <w:ind w:left="1080"/>
        <w:jc w:val="both"/>
      </w:pPr>
      <w:r>
        <w:t>Admin, User sẽ truy cập đến web thông qua browser</w:t>
      </w:r>
      <w:r w:rsidR="0096122F">
        <w:t xml:space="preserve">. Tương tác trên </w:t>
      </w:r>
      <w:r w:rsidR="000A3A2B">
        <w:t xml:space="preserve">các </w:t>
      </w:r>
      <w:r w:rsidR="0096122F">
        <w:t xml:space="preserve">layout </w:t>
      </w:r>
      <w:r w:rsidR="000A3A2B">
        <w:t xml:space="preserve">của trang web </w:t>
      </w:r>
      <w:r w:rsidR="0096122F">
        <w:t xml:space="preserve">để thực hiện các yêu cầu </w:t>
      </w:r>
      <w:r w:rsidR="000A3A2B">
        <w:t xml:space="preserve">mong muốn </w:t>
      </w:r>
      <w:r w:rsidR="0096122F">
        <w:t>và nhận phản hồi từ hệ thống.</w:t>
      </w:r>
    </w:p>
    <w:p w14:paraId="67474572" w14:textId="7DFA1221" w:rsidR="009621EB" w:rsidRDefault="00A3548F" w:rsidP="00D875D1">
      <w:pPr>
        <w:pStyle w:val="BodyText"/>
        <w:numPr>
          <w:ilvl w:val="0"/>
          <w:numId w:val="38"/>
        </w:numPr>
        <w:ind w:left="1080"/>
        <w:jc w:val="both"/>
      </w:pPr>
      <w:r>
        <w:t>Browser</w:t>
      </w:r>
      <w:r w:rsidR="007F21C9">
        <w:t xml:space="preserve">: </w:t>
      </w:r>
      <w:r w:rsidR="009D0BCB">
        <w:t>Môi trường trung gian</w:t>
      </w:r>
      <w:r w:rsidR="00CE6AB9">
        <w:t xml:space="preserve"> để truy cập</w:t>
      </w:r>
      <w:r w:rsidR="00BA764E">
        <w:t xml:space="preserve"> đến web và </w:t>
      </w:r>
      <w:r w:rsidR="009D0BCB">
        <w:t xml:space="preserve">thực hiện việc trao đổi </w:t>
      </w:r>
      <w:r w:rsidR="00BA764E">
        <w:t xml:space="preserve">yêu cầu, phản hồi </w:t>
      </w:r>
      <w:r w:rsidR="009D0BCB">
        <w:t>giữa Admin, User và</w:t>
      </w:r>
      <w:r w:rsidR="00302C02">
        <w:t xml:space="preserve"> </w:t>
      </w:r>
      <w:r w:rsidR="009D0BCB">
        <w:t>S</w:t>
      </w:r>
      <w:r w:rsidR="00302C02">
        <w:t>erver thông qua internet</w:t>
      </w:r>
      <w:r w:rsidR="00827A9E">
        <w:t>.</w:t>
      </w:r>
    </w:p>
    <w:p w14:paraId="1E4E57B9" w14:textId="25BE8FE8" w:rsidR="0030601A" w:rsidRDefault="00147C8F" w:rsidP="00D875D1">
      <w:pPr>
        <w:pStyle w:val="BodyText"/>
        <w:numPr>
          <w:ilvl w:val="0"/>
          <w:numId w:val="38"/>
        </w:numPr>
        <w:ind w:left="1080"/>
        <w:jc w:val="both"/>
      </w:pPr>
      <w:r>
        <w:t>Admin controller:</w:t>
      </w:r>
      <w:r w:rsidR="00BD40F1">
        <w:t xml:space="preserve"> </w:t>
      </w:r>
      <w:r w:rsidR="0030601A">
        <w:t xml:space="preserve">Nhận yêu cầu từ admin thông qua browser, xác định </w:t>
      </w:r>
      <w:r w:rsidR="00DA1746">
        <w:t xml:space="preserve">đúng route </w:t>
      </w:r>
      <w:r w:rsidR="00FA0F68">
        <w:t xml:space="preserve">để </w:t>
      </w:r>
      <w:r w:rsidR="00BD3ADC">
        <w:t xml:space="preserve">gọi các service tương ứng lấy dữ liệu từ Database service, xử lý </w:t>
      </w:r>
      <w:r w:rsidR="00A14DF3">
        <w:t>dữ liệu và phản hồi lại yêu cầu</w:t>
      </w:r>
      <w:r w:rsidR="00BD40F1">
        <w:t xml:space="preserve"> của admin</w:t>
      </w:r>
      <w:r w:rsidR="00A14DF3">
        <w:t>.</w:t>
      </w:r>
    </w:p>
    <w:p w14:paraId="6920B270" w14:textId="1699F549" w:rsidR="00BD40F1" w:rsidRDefault="00BD40F1" w:rsidP="00D875D1">
      <w:pPr>
        <w:pStyle w:val="BodyText"/>
        <w:numPr>
          <w:ilvl w:val="0"/>
          <w:numId w:val="38"/>
        </w:numPr>
        <w:ind w:left="1080"/>
        <w:jc w:val="both"/>
      </w:pPr>
      <w:r>
        <w:t>User controller: Nhận yêu cầu từ user thông qua browser, xác định đúng route để gọi các service tương ứng lấy dữ liệu từ Database service, xử lý dữ liệu và phản hồi lại yêu cầu của user.</w:t>
      </w:r>
    </w:p>
    <w:p w14:paraId="2AB4A5AE" w14:textId="688E92A3" w:rsidR="00BD40F1" w:rsidRDefault="00BD40F1" w:rsidP="00D875D1">
      <w:pPr>
        <w:pStyle w:val="BodyText"/>
        <w:numPr>
          <w:ilvl w:val="0"/>
          <w:numId w:val="38"/>
        </w:numPr>
        <w:ind w:left="1080"/>
        <w:jc w:val="both"/>
      </w:pPr>
      <w:r>
        <w:t>Database service: Lưu trữ toàn bộ dữ liệu của hệ thống.</w:t>
      </w:r>
    </w:p>
    <w:p w14:paraId="4A0CD3A8" w14:textId="77777777" w:rsidR="00BD40F1" w:rsidRDefault="00BD40F1" w:rsidP="00BD40F1">
      <w:pPr>
        <w:pStyle w:val="BodyText"/>
        <w:ind w:left="0"/>
        <w:jc w:val="both"/>
      </w:pPr>
    </w:p>
    <w:p w14:paraId="4DBC6366" w14:textId="6F429B4B" w:rsidR="00444035" w:rsidRDefault="00F34309">
      <w:pPr>
        <w:pStyle w:val="Heading1"/>
      </w:pPr>
      <w:bookmarkStart w:id="38" w:name="_Toc121896481"/>
      <w:r>
        <w:lastRenderedPageBreak/>
        <w:t>Implementation View</w:t>
      </w:r>
      <w:bookmarkEnd w:id="38"/>
      <w:r>
        <w:t xml:space="preserve"> </w:t>
      </w:r>
    </w:p>
    <w:p w14:paraId="4207BD56" w14:textId="6E5EBFE4" w:rsidR="17B69E43" w:rsidRDefault="0FC8ED38" w:rsidP="004E3561">
      <w:pPr>
        <w:pStyle w:val="BodyText"/>
      </w:pPr>
      <w:r>
        <w:t>Cấu trúc thư mục chính của website “Ăn ngon”:</w:t>
      </w:r>
    </w:p>
    <w:p w14:paraId="160ED845" w14:textId="0A908C15" w:rsidR="17B69E43" w:rsidRDefault="17B69E43" w:rsidP="17B69E43">
      <w:pPr>
        <w:pStyle w:val="BodyText"/>
      </w:pPr>
      <w:r>
        <w:rPr>
          <w:noProof/>
        </w:rPr>
        <w:drawing>
          <wp:inline distT="0" distB="0" distL="0" distR="0" wp14:anchorId="457D3384" wp14:editId="36FE3A1B">
            <wp:extent cx="3571875" cy="3895725"/>
            <wp:effectExtent l="0" t="0" r="0" b="0"/>
            <wp:docPr id="396261165" name="Picture 39626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571875" cy="3895725"/>
                    </a:xfrm>
                    <a:prstGeom prst="rect">
                      <a:avLst/>
                    </a:prstGeom>
                  </pic:spPr>
                </pic:pic>
              </a:graphicData>
            </a:graphic>
          </wp:inline>
        </w:drawing>
      </w:r>
    </w:p>
    <w:p w14:paraId="7ED2380F" w14:textId="1991E450" w:rsidR="0FC8ED38" w:rsidRDefault="0FC8ED38" w:rsidP="005D1E48">
      <w:pPr>
        <w:pStyle w:val="Heading2"/>
        <w:rPr>
          <w:rFonts w:eastAsia="Arial" w:cs="Arial"/>
          <w:b w:val="0"/>
          <w:bCs/>
        </w:rPr>
      </w:pPr>
      <w:bookmarkStart w:id="39" w:name="_Toc121896482"/>
      <w:r w:rsidRPr="512A4368">
        <w:rPr>
          <w:rFonts w:eastAsia="Arial"/>
        </w:rPr>
        <w:t>Thư mục configs</w:t>
      </w:r>
      <w:bookmarkEnd w:id="39"/>
    </w:p>
    <w:p w14:paraId="624D4204" w14:textId="7E012F6F" w:rsidR="0FC8ED38" w:rsidRPr="00E312B2" w:rsidRDefault="465DFC13" w:rsidP="004E3561">
      <w:pPr>
        <w:pStyle w:val="BodyText"/>
        <w:rPr>
          <w:rFonts w:eastAsia="Arial"/>
        </w:rPr>
      </w:pPr>
      <w:r w:rsidRPr="00E312B2">
        <w:rPr>
          <w:rFonts w:eastAsia="Arial"/>
        </w:rPr>
        <w:t>Chứa các file:</w:t>
      </w:r>
    </w:p>
    <w:p w14:paraId="0F347330" w14:textId="3775A7F8" w:rsidR="0FC8ED38" w:rsidRPr="00E312B2" w:rsidRDefault="465DFC13" w:rsidP="004E3561">
      <w:pPr>
        <w:pStyle w:val="BodyText"/>
        <w:numPr>
          <w:ilvl w:val="0"/>
          <w:numId w:val="33"/>
        </w:numPr>
        <w:ind w:left="1080"/>
        <w:rPr>
          <w:rFonts w:eastAsia="Arial"/>
        </w:rPr>
      </w:pPr>
      <w:r w:rsidRPr="00E312B2">
        <w:rPr>
          <w:rFonts w:eastAsia="Arial"/>
        </w:rPr>
        <w:t>hbs.js: cấu hình template engine</w:t>
      </w:r>
      <w:r w:rsidRPr="00E312B2">
        <w:rPr>
          <w:rFonts w:eastAsia="Open Sans"/>
          <w:color w:val="1B1B1B"/>
          <w:sz w:val="27"/>
          <w:szCs w:val="27"/>
        </w:rPr>
        <w:t xml:space="preserve"> </w:t>
      </w:r>
      <w:r w:rsidRPr="00E312B2">
        <w:rPr>
          <w:rFonts w:eastAsia="Arial"/>
        </w:rPr>
        <w:t>express-handlebars, giúp giữ cho trang html đơn giản, sạch đẹp, hỗ trợ thực hiện binding data vào một trang web để hiển thị ra website.</w:t>
      </w:r>
    </w:p>
    <w:p w14:paraId="3E07C2B2" w14:textId="4F630227" w:rsidR="465DFC13" w:rsidRDefault="465DFC13" w:rsidP="004E3561">
      <w:pPr>
        <w:pStyle w:val="BodyText"/>
        <w:numPr>
          <w:ilvl w:val="0"/>
          <w:numId w:val="33"/>
        </w:numPr>
        <w:ind w:left="1080"/>
        <w:rPr>
          <w:rFonts w:ascii="Arial" w:eastAsia="Arial" w:hAnsi="Arial" w:cs="Arial"/>
        </w:rPr>
      </w:pPr>
      <w:r w:rsidRPr="00E312B2">
        <w:rPr>
          <w:rFonts w:eastAsia="Arial"/>
        </w:rPr>
        <w:t>session.js: cấu hình template engine express-session, giúp quản lý các session trong Express.js</w:t>
      </w:r>
      <w:r w:rsidR="004E3561">
        <w:rPr>
          <w:rFonts w:eastAsia="Arial"/>
        </w:rPr>
        <w:t>.</w:t>
      </w:r>
    </w:p>
    <w:p w14:paraId="3A896943" w14:textId="0CF09001" w:rsidR="0FC8ED38" w:rsidRDefault="465DFC13" w:rsidP="003C48B3">
      <w:pPr>
        <w:pStyle w:val="Heading2"/>
      </w:pPr>
      <w:bookmarkStart w:id="40" w:name="_Toc121896483"/>
      <w:r>
        <w:t>Thư mục controllers</w:t>
      </w:r>
      <w:bookmarkEnd w:id="40"/>
    </w:p>
    <w:p w14:paraId="23829491" w14:textId="49F3B261" w:rsidR="465DFC13" w:rsidRDefault="465DFC13" w:rsidP="004E3561">
      <w:pPr>
        <w:pStyle w:val="BodyText"/>
      </w:pPr>
      <w:r>
        <w:t xml:space="preserve">Chứa các file hỗ trợ điều khiển tương tác giữa models và views: </w:t>
      </w:r>
    </w:p>
    <w:p w14:paraId="4177F064" w14:textId="27104A2A" w:rsidR="465DFC13" w:rsidRDefault="465DFC13" w:rsidP="004E3561">
      <w:pPr>
        <w:pStyle w:val="BodyText"/>
        <w:numPr>
          <w:ilvl w:val="0"/>
          <w:numId w:val="32"/>
        </w:numPr>
        <w:ind w:left="1080"/>
      </w:pPr>
      <w:r>
        <w:t>recipes.c.js: nhận yêu cầu từ router, thực hiện xử lý các tác vụ tìm kiếm, xem công thức, đăng tải công thức, đánh giá, … sau đó trả kết quả về trình duyệt.</w:t>
      </w:r>
    </w:p>
    <w:p w14:paraId="6352A3AB" w14:textId="37D38B3D" w:rsidR="465DFC13" w:rsidRDefault="465DFC13" w:rsidP="004E3561">
      <w:pPr>
        <w:pStyle w:val="BodyText"/>
        <w:numPr>
          <w:ilvl w:val="0"/>
          <w:numId w:val="32"/>
        </w:numPr>
        <w:ind w:left="1080"/>
      </w:pPr>
      <w:r>
        <w:t>Users.c.js: nhận yêu cầu từ router, thực hiện xử lý các tác vụ đăng ký, đăng nhập, lưu trữ đăng nhập, quên mật khẩu, … sau đó trả kết quả về trình duyệt.</w:t>
      </w:r>
    </w:p>
    <w:p w14:paraId="4C8A1341" w14:textId="03D14006" w:rsidR="465DFC13" w:rsidRDefault="465DFC13" w:rsidP="00872422">
      <w:pPr>
        <w:pStyle w:val="Heading2"/>
      </w:pPr>
      <w:bookmarkStart w:id="41" w:name="_Toc121896484"/>
      <w:r>
        <w:t>Thư mục db</w:t>
      </w:r>
      <w:bookmarkEnd w:id="41"/>
    </w:p>
    <w:p w14:paraId="69D25224" w14:textId="5E6DFB20" w:rsidR="465DFC13" w:rsidRDefault="465DFC13" w:rsidP="004E3561">
      <w:pPr>
        <w:pStyle w:val="BodyText"/>
      </w:pPr>
      <w:r>
        <w:t>Chứa các file lưu trữ dữ liệu của trang web dưới dạng json:</w:t>
      </w:r>
    </w:p>
    <w:p w14:paraId="6735446F" w14:textId="250F1F23" w:rsidR="465DFC13" w:rsidRDefault="465DFC13" w:rsidP="004E3561">
      <w:pPr>
        <w:pStyle w:val="BodyText"/>
        <w:numPr>
          <w:ilvl w:val="0"/>
          <w:numId w:val="31"/>
        </w:numPr>
        <w:ind w:left="1080"/>
      </w:pPr>
      <w:r>
        <w:t>Recipe.json: lưu trữ công thức món ăn</w:t>
      </w:r>
      <w:r w:rsidR="00340FFE">
        <w:t>.</w:t>
      </w:r>
    </w:p>
    <w:p w14:paraId="7948B7CE" w14:textId="5AA1E648" w:rsidR="465DFC13" w:rsidRDefault="465DFC13" w:rsidP="00872422">
      <w:pPr>
        <w:pStyle w:val="Heading2"/>
      </w:pPr>
      <w:bookmarkStart w:id="42" w:name="_Toc121896485"/>
      <w:r>
        <w:t>Thư mục helpers</w:t>
      </w:r>
      <w:bookmarkEnd w:id="42"/>
    </w:p>
    <w:p w14:paraId="3E0DE835" w14:textId="47CF1035" w:rsidR="465DFC13" w:rsidRDefault="465DFC13" w:rsidP="004E3561">
      <w:pPr>
        <w:pStyle w:val="BodyText"/>
      </w:pPr>
      <w:r>
        <w:t>Chứa các file helpers.js tự định nghĩa các hàm dùng trong handlebars.</w:t>
      </w:r>
    </w:p>
    <w:p w14:paraId="6BA46C0B" w14:textId="100C30CD" w:rsidR="465DFC13" w:rsidRDefault="465DFC13" w:rsidP="00872422">
      <w:pPr>
        <w:pStyle w:val="Heading2"/>
      </w:pPr>
      <w:bookmarkStart w:id="43" w:name="_Toc121896486"/>
      <w:r>
        <w:lastRenderedPageBreak/>
        <w:t>Thư mục models</w:t>
      </w:r>
      <w:bookmarkEnd w:id="43"/>
    </w:p>
    <w:p w14:paraId="6729B396" w14:textId="61AFFAA3" w:rsidR="465DFC13" w:rsidRDefault="465DFC13" w:rsidP="004E3561">
      <w:pPr>
        <w:pStyle w:val="BodyText"/>
      </w:pPr>
      <w:r>
        <w:t>Gồm các file định nghĩa, kết nối database và xử lý các yêu cầu về database:</w:t>
      </w:r>
    </w:p>
    <w:p w14:paraId="1B542740" w14:textId="2834CF24" w:rsidR="465DFC13" w:rsidRDefault="465DFC13" w:rsidP="00CC6498">
      <w:pPr>
        <w:pStyle w:val="BodyText"/>
        <w:numPr>
          <w:ilvl w:val="0"/>
          <w:numId w:val="30"/>
        </w:numPr>
        <w:ind w:left="1080"/>
      </w:pPr>
      <w:r>
        <w:t>recipes.m.js: định nghĩa và truy cập vào recipe.json, xử lý yêu cầu lấy dữ liệu món ăn và trả về kết quả cho trình duyệt.</w:t>
      </w:r>
    </w:p>
    <w:p w14:paraId="655E1A4D" w14:textId="755E3C57" w:rsidR="465DFC13" w:rsidRDefault="465DFC13" w:rsidP="00CC6498">
      <w:pPr>
        <w:pStyle w:val="BodyText"/>
        <w:numPr>
          <w:ilvl w:val="0"/>
          <w:numId w:val="30"/>
        </w:numPr>
        <w:ind w:left="1080"/>
      </w:pPr>
      <w:r>
        <w:t xml:space="preserve">Users.m.js: định nghĩa và truy cập vào hệ quản trị CSDL </w:t>
      </w:r>
      <w:r w:rsidR="4995E5D1">
        <w:t>PostgreSQL</w:t>
      </w:r>
      <w:r>
        <w:t xml:space="preserve"> quản lý thông tin của người dùng, xử lý yêu cầu đăng ký, đăng nhập và trả về kết quả cho trình duyệt.</w:t>
      </w:r>
    </w:p>
    <w:p w14:paraId="6E15E061" w14:textId="542B72D6" w:rsidR="465DFC13" w:rsidRDefault="465DFC13" w:rsidP="002865E2">
      <w:pPr>
        <w:pStyle w:val="Heading2"/>
      </w:pPr>
      <w:bookmarkStart w:id="44" w:name="_Toc121896487"/>
      <w:r>
        <w:t>Thư mục node_modules</w:t>
      </w:r>
      <w:bookmarkEnd w:id="44"/>
    </w:p>
    <w:p w14:paraId="48CA596B" w14:textId="25A79B79" w:rsidR="465DFC13" w:rsidRDefault="465DFC13" w:rsidP="00CC6498">
      <w:pPr>
        <w:pStyle w:val="BodyText"/>
      </w:pPr>
      <w:r>
        <w:t>Chứa các modules của Nodejs.</w:t>
      </w:r>
    </w:p>
    <w:p w14:paraId="470D52B9" w14:textId="21E16A57" w:rsidR="465DFC13" w:rsidRDefault="465DFC13" w:rsidP="002865E2">
      <w:pPr>
        <w:pStyle w:val="Heading2"/>
      </w:pPr>
      <w:bookmarkStart w:id="45" w:name="_Toc121896488"/>
      <w:r>
        <w:t>Thư mục public</w:t>
      </w:r>
      <w:bookmarkEnd w:id="45"/>
    </w:p>
    <w:p w14:paraId="1C92780D" w14:textId="1D99ACEE" w:rsidR="465DFC13" w:rsidRDefault="465DFC13" w:rsidP="00CC6498">
      <w:pPr>
        <w:pStyle w:val="BodyText"/>
      </w:pPr>
      <w:r>
        <w:t xml:space="preserve">Gồm các thư mục con: css, fonts, </w:t>
      </w:r>
      <w:r w:rsidR="194EB41B">
        <w:t>images</w:t>
      </w:r>
      <w:r>
        <w:t>, js.</w:t>
      </w:r>
    </w:p>
    <w:p w14:paraId="50623A23" w14:textId="5FB942FA" w:rsidR="465DFC13" w:rsidRDefault="465DFC13" w:rsidP="002865E2">
      <w:pPr>
        <w:pStyle w:val="Heading3"/>
      </w:pPr>
      <w:bookmarkStart w:id="46" w:name="_Toc121896489"/>
      <w:r>
        <w:t>Thư mục css</w:t>
      </w:r>
      <w:bookmarkEnd w:id="46"/>
    </w:p>
    <w:p w14:paraId="13CD7473" w14:textId="0280E5FE" w:rsidR="465DFC13" w:rsidRDefault="465DFC13" w:rsidP="00CC6498">
      <w:pPr>
        <w:pStyle w:val="BodyText"/>
      </w:pPr>
      <w:r>
        <w:t>Chứa các file css giúp định dạng cho website.</w:t>
      </w:r>
    </w:p>
    <w:p w14:paraId="2D9A866A" w14:textId="614B5393" w:rsidR="465DFC13" w:rsidRDefault="465DFC13" w:rsidP="002865E2">
      <w:pPr>
        <w:pStyle w:val="Heading3"/>
      </w:pPr>
      <w:bookmarkStart w:id="47" w:name="_Toc121896490"/>
      <w:r>
        <w:t>Thư mục fonts</w:t>
      </w:r>
      <w:bookmarkEnd w:id="47"/>
    </w:p>
    <w:p w14:paraId="518FCF8E" w14:textId="594A9CA8" w:rsidR="465DFC13" w:rsidRDefault="465DFC13" w:rsidP="00CC6498">
      <w:pPr>
        <w:pStyle w:val="BodyText"/>
      </w:pPr>
      <w:r>
        <w:t>Chứa các fonts chữ và icon dùng cho website.</w:t>
      </w:r>
    </w:p>
    <w:p w14:paraId="1E584252" w14:textId="21D217AE" w:rsidR="465DFC13" w:rsidRDefault="465DFC13" w:rsidP="002865E2">
      <w:pPr>
        <w:pStyle w:val="Heading3"/>
      </w:pPr>
      <w:bookmarkStart w:id="48" w:name="_Toc121896491"/>
      <w:r>
        <w:t xml:space="preserve">Thư mục </w:t>
      </w:r>
      <w:r w:rsidR="11E39048">
        <w:t>images</w:t>
      </w:r>
      <w:bookmarkEnd w:id="48"/>
    </w:p>
    <w:p w14:paraId="549DC1E1" w14:textId="1F2E055B" w:rsidR="465DFC13" w:rsidRDefault="465DFC13" w:rsidP="00E31348">
      <w:pPr>
        <w:pStyle w:val="BodyText"/>
        <w:ind w:left="0" w:firstLine="720"/>
      </w:pPr>
      <w:r>
        <w:t>Chứa hình ảnh sử dụng cho website.</w:t>
      </w:r>
    </w:p>
    <w:p w14:paraId="0B4ACED3" w14:textId="13E3298F" w:rsidR="465DFC13" w:rsidRDefault="465DFC13" w:rsidP="002865E2">
      <w:pPr>
        <w:pStyle w:val="Heading3"/>
      </w:pPr>
      <w:bookmarkStart w:id="49" w:name="_Toc121896492"/>
      <w:r>
        <w:t>Thư mục js</w:t>
      </w:r>
      <w:bookmarkEnd w:id="49"/>
    </w:p>
    <w:p w14:paraId="79F5657D" w14:textId="66966C68" w:rsidR="465DFC13" w:rsidRDefault="465DFC13" w:rsidP="00E31348">
      <w:pPr>
        <w:pStyle w:val="BodyText"/>
        <w:ind w:left="0" w:firstLine="720"/>
      </w:pPr>
      <w:r>
        <w:t>Chứa các file javascript giúp cài đặt hiệu ứng cho website, kiểm tra thông tin đăng ký/đăng nhập.</w:t>
      </w:r>
    </w:p>
    <w:p w14:paraId="4EC19DA1" w14:textId="0CBE0109" w:rsidR="465DFC13" w:rsidRDefault="465DFC13" w:rsidP="002865E2">
      <w:pPr>
        <w:pStyle w:val="Heading2"/>
      </w:pPr>
      <w:bookmarkStart w:id="50" w:name="_Toc121896493"/>
      <w:r>
        <w:t>Thư mục routers</w:t>
      </w:r>
      <w:bookmarkEnd w:id="50"/>
    </w:p>
    <w:p w14:paraId="06E26D6A" w14:textId="25E16591" w:rsidR="465DFC13" w:rsidRDefault="465DFC13" w:rsidP="00E31348">
      <w:pPr>
        <w:pStyle w:val="BodyText"/>
        <w:ind w:left="0" w:firstLine="720"/>
      </w:pPr>
      <w:r>
        <w:t>Chứa các file giúp điều hướng các yêu cầu của người dùng đến controller:</w:t>
      </w:r>
    </w:p>
    <w:p w14:paraId="24135720" w14:textId="33862BA9" w:rsidR="465DFC13" w:rsidRDefault="465DFC13" w:rsidP="00E37DEE">
      <w:pPr>
        <w:pStyle w:val="BodyText"/>
        <w:numPr>
          <w:ilvl w:val="0"/>
          <w:numId w:val="28"/>
        </w:numPr>
        <w:ind w:left="1080"/>
      </w:pPr>
      <w:r>
        <w:t>Router.r.js: nhận yêu cầu từ người dùng và điều hướng yêu cầu đến controller tương ứng.</w:t>
      </w:r>
    </w:p>
    <w:p w14:paraId="1658E349" w14:textId="703A5E94" w:rsidR="465DFC13" w:rsidRDefault="465DFC13" w:rsidP="002865E2">
      <w:pPr>
        <w:pStyle w:val="Heading2"/>
      </w:pPr>
      <w:bookmarkStart w:id="51" w:name="_Toc121896494"/>
      <w:r>
        <w:t>Thư mục views</w:t>
      </w:r>
      <w:bookmarkEnd w:id="51"/>
    </w:p>
    <w:p w14:paraId="529319D1" w14:textId="76ECFA03" w:rsidR="465DFC13" w:rsidRDefault="465DFC13" w:rsidP="00E37DEE">
      <w:pPr>
        <w:pStyle w:val="BodyText"/>
      </w:pPr>
      <w:r>
        <w:t>Gồm</w:t>
      </w:r>
      <w:r w:rsidR="002865E2">
        <w:t>:</w:t>
      </w:r>
    </w:p>
    <w:p w14:paraId="11866449" w14:textId="418181CC" w:rsidR="465DFC13" w:rsidRDefault="465DFC13" w:rsidP="00E37DEE">
      <w:pPr>
        <w:pStyle w:val="BodyText"/>
        <w:numPr>
          <w:ilvl w:val="1"/>
          <w:numId w:val="27"/>
        </w:numPr>
        <w:ind w:left="1080"/>
      </w:pPr>
      <w:r>
        <w:t>Các thư mục: layouts, partials, users</w:t>
      </w:r>
      <w:r w:rsidR="00A342EE">
        <w:t>.</w:t>
      </w:r>
    </w:p>
    <w:p w14:paraId="20242656" w14:textId="205D3A1D" w:rsidR="465DFC13" w:rsidRDefault="465DFC13" w:rsidP="00E37DEE">
      <w:pPr>
        <w:pStyle w:val="BodyText"/>
        <w:numPr>
          <w:ilvl w:val="1"/>
          <w:numId w:val="27"/>
        </w:numPr>
        <w:ind w:left="1080"/>
      </w:pPr>
      <w:r>
        <w:t xml:space="preserve"> Các file handlebars: detail_recipe.hbs, home.hbs, search.hbs</w:t>
      </w:r>
      <w:r w:rsidR="00A342EE">
        <w:t>.</w:t>
      </w:r>
    </w:p>
    <w:p w14:paraId="6802DEED" w14:textId="0A4B4955" w:rsidR="465DFC13" w:rsidRDefault="465DFC13" w:rsidP="002865E2">
      <w:pPr>
        <w:pStyle w:val="Heading3"/>
      </w:pPr>
      <w:bookmarkStart w:id="52" w:name="_Toc121896495"/>
      <w:r>
        <w:t>Thư mục layouts</w:t>
      </w:r>
      <w:bookmarkEnd w:id="52"/>
    </w:p>
    <w:p w14:paraId="72139FBD" w14:textId="4BEC6262" w:rsidR="465DFC13" w:rsidRDefault="465DFC13" w:rsidP="00E37DEE">
      <w:pPr>
        <w:pStyle w:val="BodyText"/>
      </w:pPr>
      <w:r>
        <w:t>Chứa các layouts tương ứng với từng trang của website.</w:t>
      </w:r>
    </w:p>
    <w:p w14:paraId="49A7FB56" w14:textId="14F89FE2" w:rsidR="465DFC13" w:rsidRDefault="465DFC13" w:rsidP="00E37DEE">
      <w:pPr>
        <w:pStyle w:val="BodyText"/>
        <w:numPr>
          <w:ilvl w:val="0"/>
          <w:numId w:val="39"/>
        </w:numPr>
        <w:ind w:left="1080"/>
      </w:pPr>
      <w:r>
        <w:t>Container.hbs: layout cho trang home của website.</w:t>
      </w:r>
    </w:p>
    <w:p w14:paraId="1C59B9F8" w14:textId="185A1F91" w:rsidR="465DFC13" w:rsidRDefault="465DFC13" w:rsidP="00E37DEE">
      <w:pPr>
        <w:pStyle w:val="BodyText"/>
        <w:numPr>
          <w:ilvl w:val="0"/>
          <w:numId w:val="39"/>
        </w:numPr>
        <w:ind w:left="1080"/>
      </w:pPr>
      <w:r>
        <w:t>Option_layouts.hbs: layout cho trang đăng ký/đăng nhập của website.</w:t>
      </w:r>
    </w:p>
    <w:p w14:paraId="5B1BDA88" w14:textId="0548F535" w:rsidR="465DFC13" w:rsidRDefault="465DFC13" w:rsidP="002865E2">
      <w:pPr>
        <w:pStyle w:val="Heading3"/>
      </w:pPr>
      <w:bookmarkStart w:id="53" w:name="_Toc121896496"/>
      <w:r>
        <w:t>Thư mục partials</w:t>
      </w:r>
      <w:bookmarkEnd w:id="53"/>
    </w:p>
    <w:p w14:paraId="61B9C130" w14:textId="08D2C9AC" w:rsidR="465DFC13" w:rsidRDefault="465DFC13" w:rsidP="00E37DEE">
      <w:pPr>
        <w:pStyle w:val="BodyText"/>
      </w:pPr>
      <w:r>
        <w:t>Chứa các file hand</w:t>
      </w:r>
      <w:r>
        <w:t>le</w:t>
      </w:r>
      <w:r>
        <w:t>bars, mỗi file chứa một thành phần của website: header, footer, content, carousel, …</w:t>
      </w:r>
      <w:r>
        <w:tab/>
      </w:r>
    </w:p>
    <w:p w14:paraId="07CB7D56" w14:textId="5AF3B5FD" w:rsidR="465DFC13" w:rsidRDefault="465DFC13" w:rsidP="002865E2">
      <w:pPr>
        <w:pStyle w:val="Heading3"/>
      </w:pPr>
      <w:bookmarkStart w:id="54" w:name="_Toc121896497"/>
      <w:r>
        <w:t>Thư mục users</w:t>
      </w:r>
      <w:bookmarkEnd w:id="54"/>
    </w:p>
    <w:p w14:paraId="69C6D551" w14:textId="53CB5C47" w:rsidR="465DFC13" w:rsidRDefault="465DFC13" w:rsidP="00E37DEE">
      <w:pPr>
        <w:pStyle w:val="BodyText"/>
      </w:pPr>
      <w:r>
        <w:t>Chứa các file handlebars: signin.hbs, signup.hbs tương ứng với trang đăng nhập, đăng ký của website.</w:t>
      </w:r>
    </w:p>
    <w:p w14:paraId="245ACD6C" w14:textId="6D513C0F" w:rsidR="465DFC13" w:rsidRDefault="465DFC13" w:rsidP="002865E2">
      <w:pPr>
        <w:pStyle w:val="Heading2"/>
      </w:pPr>
      <w:bookmarkStart w:id="55" w:name="_Toc121896498"/>
      <w:r>
        <w:t>Tập tin package-lock.json</w:t>
      </w:r>
      <w:r w:rsidR="79871541">
        <w:t>,</w:t>
      </w:r>
      <w:bookmarkStart w:id="56" w:name="_Toc121896499"/>
      <w:bookmarkEnd w:id="55"/>
      <w:r>
        <w:t xml:space="preserve"> package.json</w:t>
      </w:r>
      <w:bookmarkEnd w:id="56"/>
    </w:p>
    <w:p w14:paraId="3CC02C70" w14:textId="44B15FFF" w:rsidR="152912DD" w:rsidRDefault="2C99844A" w:rsidP="0689E14E">
      <w:pPr>
        <w:ind w:firstLine="720"/>
      </w:pPr>
      <w:r>
        <w:t xml:space="preserve">Chứa các modules </w:t>
      </w:r>
      <w:r w:rsidR="6932BA79">
        <w:t xml:space="preserve">cần dùng cho </w:t>
      </w:r>
      <w:r w:rsidR="573F8CAA">
        <w:t>website.</w:t>
      </w:r>
    </w:p>
    <w:p w14:paraId="174E0BC3" w14:textId="1F3A8C41" w:rsidR="465DFC13" w:rsidRDefault="465DFC13" w:rsidP="002865E2">
      <w:pPr>
        <w:pStyle w:val="Heading2"/>
      </w:pPr>
      <w:bookmarkStart w:id="57" w:name="_Toc121896500"/>
      <w:r>
        <w:t>Tập tin server.js</w:t>
      </w:r>
      <w:bookmarkEnd w:id="57"/>
    </w:p>
    <w:p w14:paraId="74C38E17" w14:textId="325B4D62" w:rsidR="004455A2" w:rsidRDefault="465DFC13" w:rsidP="00CA543C">
      <w:pPr>
        <w:pStyle w:val="BodyText"/>
      </w:pPr>
      <w:r>
        <w:t>Tập tin tạo server cho website, lắng nghe các kết nối từ clients và các yêu cầu từ client.</w:t>
      </w:r>
    </w:p>
    <w:sectPr w:rsidR="004455A2">
      <w:headerReference w:type="default" r:id="rId52"/>
      <w:footerReference w:type="default" r:id="rId53"/>
      <w:headerReference w:type="first" r:id="rId54"/>
      <w:footerReference w:type="first" r:id="rId5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77FE7" w14:textId="77777777" w:rsidR="00085DAB" w:rsidRDefault="00085DAB">
      <w:pPr>
        <w:spacing w:line="240" w:lineRule="auto"/>
      </w:pPr>
      <w:r>
        <w:separator/>
      </w:r>
    </w:p>
  </w:endnote>
  <w:endnote w:type="continuationSeparator" w:id="0">
    <w:p w14:paraId="3D13D203" w14:textId="77777777" w:rsidR="00085DAB" w:rsidRDefault="00085DAB">
      <w:pPr>
        <w:spacing w:line="240" w:lineRule="auto"/>
      </w:pPr>
      <w:r>
        <w:continuationSeparator/>
      </w:r>
    </w:p>
  </w:endnote>
  <w:endnote w:type="continuationNotice" w:id="1">
    <w:p w14:paraId="2A51D7E1" w14:textId="77777777" w:rsidR="00085DAB" w:rsidRDefault="00085D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4C2A42E8" w:rsidR="00444035" w:rsidRDefault="00F34309">
          <w:pPr>
            <w:jc w:val="center"/>
          </w:pPr>
          <w:r>
            <w:rPr>
              <w:rFonts w:ascii="Symbol" w:eastAsia="Symbol" w:hAnsi="Symbol" w:cs="Symbol"/>
            </w:rPr>
            <w:t>Ó</w:t>
          </w:r>
          <w:fldSimple w:instr="DOCPROPERTY &quot;Company&quot;  \* MERGEFORMAT">
            <w:r w:rsidR="004455A2">
              <w:t>&lt;Company Name&gt;</w:t>
            </w:r>
          </w:fldSimple>
          <w:r>
            <w:t xml:space="preserve">, </w:t>
          </w:r>
          <w:r>
            <w:fldChar w:fldCharType="begin"/>
          </w:r>
          <w:r>
            <w:instrText xml:space="preserve"> DATE \@ "yyyy" </w:instrText>
          </w:r>
          <w:r>
            <w:fldChar w:fldCharType="separate"/>
          </w:r>
          <w:r w:rsidR="00213B55">
            <w:rPr>
              <w:noProof/>
            </w:rPr>
            <w:t>2022</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7DDE6" w14:textId="77777777" w:rsidR="00085DAB" w:rsidRDefault="00085DAB">
      <w:pPr>
        <w:spacing w:line="240" w:lineRule="auto"/>
      </w:pPr>
      <w:r>
        <w:separator/>
      </w:r>
    </w:p>
  </w:footnote>
  <w:footnote w:type="continuationSeparator" w:id="0">
    <w:p w14:paraId="29033616" w14:textId="77777777" w:rsidR="00085DAB" w:rsidRDefault="00085DAB">
      <w:pPr>
        <w:spacing w:line="240" w:lineRule="auto"/>
      </w:pPr>
      <w:r>
        <w:continuationSeparator/>
      </w:r>
    </w:p>
  </w:footnote>
  <w:footnote w:type="continuationNotice" w:id="1">
    <w:p w14:paraId="2FC68CC1" w14:textId="77777777" w:rsidR="00085DAB" w:rsidRDefault="00085DA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2EDDD5C0"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4455A2">
      <w:rPr>
        <w:rFonts w:ascii="Arial" w:hAnsi="Arial"/>
        <w:b/>
        <w:sz w:val="36"/>
      </w:rPr>
      <w:t xml:space="preserve">Team </w:t>
    </w:r>
    <w:r>
      <w:rPr>
        <w:rFonts w:ascii="Arial" w:hAnsi="Arial"/>
        <w:b/>
        <w:sz w:val="36"/>
      </w:rPr>
      <w:fldChar w:fldCharType="end"/>
    </w:r>
    <w:r w:rsidR="001F48E0">
      <w:rPr>
        <w:rFonts w:ascii="Arial" w:hAnsi="Arial"/>
        <w:b/>
        <w:sz w:val="36"/>
      </w:rPr>
      <w:t>04</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0F35CBD7" w:rsidR="00444035" w:rsidRDefault="00A94FD3">
          <w:fldSimple w:instr="SUBJECT  \* MERGEFORMAT">
            <w:r w:rsidR="004455A2">
              <w:t>&lt;</w:t>
            </w:r>
            <w:r w:rsidR="00102867">
              <w:t>ĂN NGON</w:t>
            </w:r>
            <w:r w:rsidR="004455A2">
              <w:t>&gt;</w:t>
            </w:r>
          </w:fldSimple>
        </w:p>
      </w:tc>
      <w:tc>
        <w:tcPr>
          <w:tcW w:w="3179" w:type="dxa"/>
        </w:tcPr>
        <w:p w14:paraId="157FE078" w14:textId="65713F52" w:rsidR="00444035" w:rsidRDefault="00F34309">
          <w:pPr>
            <w:tabs>
              <w:tab w:val="left" w:pos="1135"/>
            </w:tabs>
            <w:spacing w:before="40"/>
            <w:ind w:right="68"/>
          </w:pPr>
          <w:r>
            <w:t xml:space="preserve">  Version:           &lt;1.</w:t>
          </w:r>
          <w:r w:rsidR="00F44CAC">
            <w:t>1</w:t>
          </w:r>
          <w:r>
            <w:t>&gt;</w:t>
          </w:r>
        </w:p>
      </w:tc>
    </w:tr>
    <w:tr w:rsidR="00444035" w14:paraId="70636E82" w14:textId="77777777">
      <w:tc>
        <w:tcPr>
          <w:tcW w:w="6379" w:type="dxa"/>
        </w:tcPr>
        <w:p w14:paraId="6C7D3CA4" w14:textId="77777777" w:rsidR="00444035" w:rsidRDefault="00A94FD3">
          <w:fldSimple w:instr="TITLE  \* MERGEFORMAT">
            <w:r w:rsidR="004455A2">
              <w:t>Software Architecture Document</w:t>
            </w:r>
          </w:fldSimple>
        </w:p>
      </w:tc>
      <w:tc>
        <w:tcPr>
          <w:tcW w:w="3179" w:type="dxa"/>
        </w:tcPr>
        <w:p w14:paraId="1B8C4C9A" w14:textId="2C7710D9" w:rsidR="00444035" w:rsidRDefault="00F34309">
          <w:r>
            <w:t xml:space="preserve">  Date:  &lt;</w:t>
          </w:r>
          <w:r w:rsidR="00F44CAC">
            <w:t>14</w:t>
          </w:r>
          <w:r>
            <w:t>/</w:t>
          </w:r>
          <w:r w:rsidR="00102867">
            <w:t>1</w:t>
          </w:r>
          <w:r w:rsidR="00F44CAC">
            <w:t>2</w:t>
          </w:r>
          <w:r>
            <w:t>/</w:t>
          </w:r>
          <w:r w:rsidR="00102867">
            <w:t>2022</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6BB7" w14:textId="77777777" w:rsidR="00444035" w:rsidRDefault="00444035">
    <w:pPr>
      <w:pStyle w:val="Header"/>
    </w:pPr>
  </w:p>
</w:hdr>
</file>

<file path=word/intelligence2.xml><?xml version="1.0" encoding="utf-8"?>
<int2:intelligence xmlns:int2="http://schemas.microsoft.com/office/intelligence/2020/intelligence" xmlns:oel="http://schemas.microsoft.com/office/2019/extlst">
  <int2:observations>
    <int2:textHash int2:hashCode="GCh6u+5gbkbAE4" int2:id="pN8Zyhe7">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87C48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738B8"/>
    <w:multiLevelType w:val="hybridMultilevel"/>
    <w:tmpl w:val="26BC582C"/>
    <w:lvl w:ilvl="0" w:tplc="3FE230DA">
      <w:start w:val="5"/>
      <w:numFmt w:val="bullet"/>
      <w:lvlText w:val="-"/>
      <w:lvlJc w:val="left"/>
      <w:pPr>
        <w:ind w:left="1800" w:hanging="360"/>
      </w:pPr>
      <w:rPr>
        <w:rFonts w:ascii="Segoe UI" w:eastAsia="Times New Roman" w:hAnsi="Segoe UI" w:cs="Segoe U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5A8297C"/>
    <w:multiLevelType w:val="hybridMultilevel"/>
    <w:tmpl w:val="68A860B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645A8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0EED5A9F"/>
    <w:multiLevelType w:val="hybridMultilevel"/>
    <w:tmpl w:val="418E6560"/>
    <w:lvl w:ilvl="0" w:tplc="3FE230DA">
      <w:start w:val="5"/>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0F8A4610"/>
    <w:multiLevelType w:val="hybridMultilevel"/>
    <w:tmpl w:val="524ED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7E73CC"/>
    <w:multiLevelType w:val="hybridMultilevel"/>
    <w:tmpl w:val="52FC13CC"/>
    <w:lvl w:ilvl="0" w:tplc="BEF667EA">
      <w:start w:val="1"/>
      <w:numFmt w:val="bullet"/>
      <w:lvlText w:val=""/>
      <w:lvlJc w:val="left"/>
      <w:pPr>
        <w:ind w:left="720" w:hanging="360"/>
      </w:pPr>
      <w:rPr>
        <w:rFonts w:ascii="Symbol" w:hAnsi="Symbol" w:hint="default"/>
      </w:rPr>
    </w:lvl>
    <w:lvl w:ilvl="1" w:tplc="E168EEE6">
      <w:start w:val="1"/>
      <w:numFmt w:val="bullet"/>
      <w:lvlText w:val=""/>
      <w:lvlJc w:val="left"/>
      <w:pPr>
        <w:ind w:left="1440" w:hanging="360"/>
      </w:pPr>
      <w:rPr>
        <w:rFonts w:ascii="Symbol" w:hAnsi="Symbol" w:hint="default"/>
      </w:rPr>
    </w:lvl>
    <w:lvl w:ilvl="2" w:tplc="84E0EBC0">
      <w:start w:val="1"/>
      <w:numFmt w:val="bullet"/>
      <w:lvlText w:val=""/>
      <w:lvlJc w:val="left"/>
      <w:pPr>
        <w:ind w:left="2160" w:hanging="360"/>
      </w:pPr>
      <w:rPr>
        <w:rFonts w:ascii="Wingdings" w:hAnsi="Wingdings" w:hint="default"/>
      </w:rPr>
    </w:lvl>
    <w:lvl w:ilvl="3" w:tplc="A6E8A680">
      <w:start w:val="1"/>
      <w:numFmt w:val="bullet"/>
      <w:lvlText w:val=""/>
      <w:lvlJc w:val="left"/>
      <w:pPr>
        <w:ind w:left="2880" w:hanging="360"/>
      </w:pPr>
      <w:rPr>
        <w:rFonts w:ascii="Symbol" w:hAnsi="Symbol" w:hint="default"/>
      </w:rPr>
    </w:lvl>
    <w:lvl w:ilvl="4" w:tplc="F072D432">
      <w:start w:val="1"/>
      <w:numFmt w:val="bullet"/>
      <w:lvlText w:val="o"/>
      <w:lvlJc w:val="left"/>
      <w:pPr>
        <w:ind w:left="3600" w:hanging="360"/>
      </w:pPr>
      <w:rPr>
        <w:rFonts w:ascii="Courier New" w:hAnsi="Courier New" w:hint="default"/>
      </w:rPr>
    </w:lvl>
    <w:lvl w:ilvl="5" w:tplc="193C6844">
      <w:start w:val="1"/>
      <w:numFmt w:val="bullet"/>
      <w:lvlText w:val=""/>
      <w:lvlJc w:val="left"/>
      <w:pPr>
        <w:ind w:left="4320" w:hanging="360"/>
      </w:pPr>
      <w:rPr>
        <w:rFonts w:ascii="Wingdings" w:hAnsi="Wingdings" w:hint="default"/>
      </w:rPr>
    </w:lvl>
    <w:lvl w:ilvl="6" w:tplc="8372192E">
      <w:start w:val="1"/>
      <w:numFmt w:val="bullet"/>
      <w:lvlText w:val=""/>
      <w:lvlJc w:val="left"/>
      <w:pPr>
        <w:ind w:left="5040" w:hanging="360"/>
      </w:pPr>
      <w:rPr>
        <w:rFonts w:ascii="Symbol" w:hAnsi="Symbol" w:hint="default"/>
      </w:rPr>
    </w:lvl>
    <w:lvl w:ilvl="7" w:tplc="78AE1F68">
      <w:start w:val="1"/>
      <w:numFmt w:val="bullet"/>
      <w:lvlText w:val="o"/>
      <w:lvlJc w:val="left"/>
      <w:pPr>
        <w:ind w:left="5760" w:hanging="360"/>
      </w:pPr>
      <w:rPr>
        <w:rFonts w:ascii="Courier New" w:hAnsi="Courier New" w:hint="default"/>
      </w:rPr>
    </w:lvl>
    <w:lvl w:ilvl="8" w:tplc="3D80C57A">
      <w:start w:val="1"/>
      <w:numFmt w:val="bullet"/>
      <w:lvlText w:val=""/>
      <w:lvlJc w:val="left"/>
      <w:pPr>
        <w:ind w:left="6480" w:hanging="360"/>
      </w:pPr>
      <w:rPr>
        <w:rFonts w:ascii="Wingdings" w:hAnsi="Wingdings" w:hint="default"/>
      </w:rPr>
    </w:lvl>
  </w:abstractNum>
  <w:abstractNum w:abstractNumId="7" w15:restartNumberingAfterBreak="0">
    <w:nsid w:val="11367DDB"/>
    <w:multiLevelType w:val="hybridMultilevel"/>
    <w:tmpl w:val="64687922"/>
    <w:lvl w:ilvl="0" w:tplc="B1569F88">
      <w:start w:val="1"/>
      <w:numFmt w:val="bullet"/>
      <w:lvlText w:val=""/>
      <w:lvlJc w:val="left"/>
      <w:pPr>
        <w:ind w:left="720" w:hanging="360"/>
      </w:pPr>
      <w:rPr>
        <w:rFonts w:ascii="Symbol" w:hAnsi="Symbol" w:hint="default"/>
      </w:rPr>
    </w:lvl>
    <w:lvl w:ilvl="1" w:tplc="90604820">
      <w:start w:val="1"/>
      <w:numFmt w:val="bullet"/>
      <w:lvlText w:val="o"/>
      <w:lvlJc w:val="left"/>
      <w:pPr>
        <w:ind w:left="1440" w:hanging="360"/>
      </w:pPr>
      <w:rPr>
        <w:rFonts w:ascii="Courier New" w:hAnsi="Courier New" w:hint="default"/>
      </w:rPr>
    </w:lvl>
    <w:lvl w:ilvl="2" w:tplc="75442C34">
      <w:start w:val="1"/>
      <w:numFmt w:val="bullet"/>
      <w:lvlText w:val=""/>
      <w:lvlJc w:val="left"/>
      <w:pPr>
        <w:ind w:left="2160" w:hanging="360"/>
      </w:pPr>
      <w:rPr>
        <w:rFonts w:ascii="Wingdings" w:hAnsi="Wingdings" w:hint="default"/>
      </w:rPr>
    </w:lvl>
    <w:lvl w:ilvl="3" w:tplc="1DA225C2">
      <w:start w:val="1"/>
      <w:numFmt w:val="bullet"/>
      <w:lvlText w:val=""/>
      <w:lvlJc w:val="left"/>
      <w:pPr>
        <w:ind w:left="2880" w:hanging="360"/>
      </w:pPr>
      <w:rPr>
        <w:rFonts w:ascii="Symbol" w:hAnsi="Symbol" w:hint="default"/>
      </w:rPr>
    </w:lvl>
    <w:lvl w:ilvl="4" w:tplc="DB3E9250">
      <w:start w:val="1"/>
      <w:numFmt w:val="bullet"/>
      <w:lvlText w:val="o"/>
      <w:lvlJc w:val="left"/>
      <w:pPr>
        <w:ind w:left="3600" w:hanging="360"/>
      </w:pPr>
      <w:rPr>
        <w:rFonts w:ascii="Courier New" w:hAnsi="Courier New" w:hint="default"/>
      </w:rPr>
    </w:lvl>
    <w:lvl w:ilvl="5" w:tplc="7F12497C">
      <w:start w:val="1"/>
      <w:numFmt w:val="bullet"/>
      <w:lvlText w:val=""/>
      <w:lvlJc w:val="left"/>
      <w:pPr>
        <w:ind w:left="4320" w:hanging="360"/>
      </w:pPr>
      <w:rPr>
        <w:rFonts w:ascii="Wingdings" w:hAnsi="Wingdings" w:hint="default"/>
      </w:rPr>
    </w:lvl>
    <w:lvl w:ilvl="6" w:tplc="87C63A54">
      <w:start w:val="1"/>
      <w:numFmt w:val="bullet"/>
      <w:lvlText w:val=""/>
      <w:lvlJc w:val="left"/>
      <w:pPr>
        <w:ind w:left="5040" w:hanging="360"/>
      </w:pPr>
      <w:rPr>
        <w:rFonts w:ascii="Symbol" w:hAnsi="Symbol" w:hint="default"/>
      </w:rPr>
    </w:lvl>
    <w:lvl w:ilvl="7" w:tplc="07D82462">
      <w:start w:val="1"/>
      <w:numFmt w:val="bullet"/>
      <w:lvlText w:val="o"/>
      <w:lvlJc w:val="left"/>
      <w:pPr>
        <w:ind w:left="5760" w:hanging="360"/>
      </w:pPr>
      <w:rPr>
        <w:rFonts w:ascii="Courier New" w:hAnsi="Courier New" w:hint="default"/>
      </w:rPr>
    </w:lvl>
    <w:lvl w:ilvl="8" w:tplc="40D6CEC4">
      <w:start w:val="1"/>
      <w:numFmt w:val="bullet"/>
      <w:lvlText w:val=""/>
      <w:lvlJc w:val="left"/>
      <w:pPr>
        <w:ind w:left="6480" w:hanging="360"/>
      </w:pPr>
      <w:rPr>
        <w:rFonts w:ascii="Wingdings" w:hAnsi="Wingdings" w:hint="default"/>
      </w:rPr>
    </w:lvl>
  </w:abstractNum>
  <w:abstractNum w:abstractNumId="8" w15:restartNumberingAfterBreak="0">
    <w:nsid w:val="11465186"/>
    <w:multiLevelType w:val="hybridMultilevel"/>
    <w:tmpl w:val="91A28C30"/>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hint="default"/>
      </w:rPr>
    </w:lvl>
    <w:lvl w:ilvl="8" w:tplc="FFFFFFFF">
      <w:start w:val="1"/>
      <w:numFmt w:val="bullet"/>
      <w:lvlText w:val=""/>
      <w:lvlJc w:val="left"/>
      <w:pPr>
        <w:ind w:left="7560" w:hanging="360"/>
      </w:pPr>
      <w:rPr>
        <w:rFonts w:ascii="Wingdings" w:hAnsi="Wingdings" w:hint="default"/>
      </w:rPr>
    </w:lvl>
  </w:abstractNum>
  <w:abstractNum w:abstractNumId="9" w15:restartNumberingAfterBreak="0">
    <w:nsid w:val="12126F89"/>
    <w:multiLevelType w:val="hybridMultilevel"/>
    <w:tmpl w:val="9A8C958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5049E24"/>
    <w:multiLevelType w:val="hybridMultilevel"/>
    <w:tmpl w:val="731453A6"/>
    <w:lvl w:ilvl="0" w:tplc="A1583CD4">
      <w:start w:val="1"/>
      <w:numFmt w:val="bullet"/>
      <w:lvlText w:val=""/>
      <w:lvlJc w:val="left"/>
      <w:pPr>
        <w:ind w:left="720" w:hanging="360"/>
      </w:pPr>
      <w:rPr>
        <w:rFonts w:ascii="Symbol" w:hAnsi="Symbol" w:hint="default"/>
      </w:rPr>
    </w:lvl>
    <w:lvl w:ilvl="1" w:tplc="E6B0891A">
      <w:start w:val="1"/>
      <w:numFmt w:val="bullet"/>
      <w:lvlText w:val="o"/>
      <w:lvlJc w:val="left"/>
      <w:pPr>
        <w:ind w:left="1440" w:hanging="360"/>
      </w:pPr>
      <w:rPr>
        <w:rFonts w:ascii="Courier New" w:hAnsi="Courier New" w:hint="default"/>
      </w:rPr>
    </w:lvl>
    <w:lvl w:ilvl="2" w:tplc="34586710">
      <w:start w:val="1"/>
      <w:numFmt w:val="bullet"/>
      <w:lvlText w:val=""/>
      <w:lvlJc w:val="left"/>
      <w:pPr>
        <w:ind w:left="2160" w:hanging="360"/>
      </w:pPr>
      <w:rPr>
        <w:rFonts w:ascii="Wingdings" w:hAnsi="Wingdings" w:hint="default"/>
      </w:rPr>
    </w:lvl>
    <w:lvl w:ilvl="3" w:tplc="4EA2F5EA">
      <w:start w:val="1"/>
      <w:numFmt w:val="bullet"/>
      <w:lvlText w:val=""/>
      <w:lvlJc w:val="left"/>
      <w:pPr>
        <w:ind w:left="2880" w:hanging="360"/>
      </w:pPr>
      <w:rPr>
        <w:rFonts w:ascii="Symbol" w:hAnsi="Symbol" w:hint="default"/>
      </w:rPr>
    </w:lvl>
    <w:lvl w:ilvl="4" w:tplc="DCE03E80">
      <w:start w:val="1"/>
      <w:numFmt w:val="bullet"/>
      <w:lvlText w:val="o"/>
      <w:lvlJc w:val="left"/>
      <w:pPr>
        <w:ind w:left="3600" w:hanging="360"/>
      </w:pPr>
      <w:rPr>
        <w:rFonts w:ascii="Courier New" w:hAnsi="Courier New" w:hint="default"/>
      </w:rPr>
    </w:lvl>
    <w:lvl w:ilvl="5" w:tplc="175202D2">
      <w:start w:val="1"/>
      <w:numFmt w:val="bullet"/>
      <w:lvlText w:val=""/>
      <w:lvlJc w:val="left"/>
      <w:pPr>
        <w:ind w:left="4320" w:hanging="360"/>
      </w:pPr>
      <w:rPr>
        <w:rFonts w:ascii="Wingdings" w:hAnsi="Wingdings" w:hint="default"/>
      </w:rPr>
    </w:lvl>
    <w:lvl w:ilvl="6" w:tplc="97C02C08">
      <w:start w:val="1"/>
      <w:numFmt w:val="bullet"/>
      <w:lvlText w:val=""/>
      <w:lvlJc w:val="left"/>
      <w:pPr>
        <w:ind w:left="5040" w:hanging="360"/>
      </w:pPr>
      <w:rPr>
        <w:rFonts w:ascii="Symbol" w:hAnsi="Symbol" w:hint="default"/>
      </w:rPr>
    </w:lvl>
    <w:lvl w:ilvl="7" w:tplc="AEE2B14A">
      <w:start w:val="1"/>
      <w:numFmt w:val="bullet"/>
      <w:lvlText w:val="o"/>
      <w:lvlJc w:val="left"/>
      <w:pPr>
        <w:ind w:left="5760" w:hanging="360"/>
      </w:pPr>
      <w:rPr>
        <w:rFonts w:ascii="Courier New" w:hAnsi="Courier New" w:hint="default"/>
      </w:rPr>
    </w:lvl>
    <w:lvl w:ilvl="8" w:tplc="F2C03AD6">
      <w:start w:val="1"/>
      <w:numFmt w:val="bullet"/>
      <w:lvlText w:val=""/>
      <w:lvlJc w:val="left"/>
      <w:pPr>
        <w:ind w:left="6480" w:hanging="360"/>
      </w:pPr>
      <w:rPr>
        <w:rFonts w:ascii="Wingdings" w:hAnsi="Wingdings" w:hint="default"/>
      </w:rPr>
    </w:lvl>
  </w:abstractNum>
  <w:abstractNum w:abstractNumId="11" w15:restartNumberingAfterBreak="0">
    <w:nsid w:val="188D0C43"/>
    <w:multiLevelType w:val="hybridMultilevel"/>
    <w:tmpl w:val="214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ECB7DD4"/>
    <w:multiLevelType w:val="hybridMultilevel"/>
    <w:tmpl w:val="499065A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46706B"/>
    <w:multiLevelType w:val="hybridMultilevel"/>
    <w:tmpl w:val="F0DAA074"/>
    <w:lvl w:ilvl="0" w:tplc="3FE230DA">
      <w:start w:val="5"/>
      <w:numFmt w:val="bullet"/>
      <w:lvlText w:val="-"/>
      <w:lvlJc w:val="left"/>
      <w:pPr>
        <w:ind w:left="720" w:hanging="360"/>
      </w:pPr>
      <w:rPr>
        <w:rFonts w:ascii="Segoe UI" w:eastAsia="Times New Roman" w:hAnsi="Segoe UI" w:cs="Segoe UI" w:hint="default"/>
      </w:rPr>
    </w:lvl>
    <w:lvl w:ilvl="1" w:tplc="FFFFFFFF">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26A82AAF"/>
    <w:multiLevelType w:val="hybridMultilevel"/>
    <w:tmpl w:val="D3E47E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26DF005D"/>
    <w:multiLevelType w:val="hybridMultilevel"/>
    <w:tmpl w:val="9DDC762E"/>
    <w:lvl w:ilvl="0" w:tplc="51BE7F2C">
      <w:start w:val="1"/>
      <w:numFmt w:val="bullet"/>
      <w:lvlText w:val=""/>
      <w:lvlJc w:val="left"/>
      <w:pPr>
        <w:ind w:left="720" w:hanging="360"/>
      </w:pPr>
      <w:rPr>
        <w:rFonts w:ascii="Symbol" w:hAnsi="Symbol" w:hint="default"/>
      </w:rPr>
    </w:lvl>
    <w:lvl w:ilvl="1" w:tplc="47C6EFB4">
      <w:start w:val="1"/>
      <w:numFmt w:val="bullet"/>
      <w:lvlText w:val="o"/>
      <w:lvlJc w:val="left"/>
      <w:pPr>
        <w:ind w:left="1440" w:hanging="360"/>
      </w:pPr>
      <w:rPr>
        <w:rFonts w:ascii="Courier New" w:hAnsi="Courier New" w:hint="default"/>
      </w:rPr>
    </w:lvl>
    <w:lvl w:ilvl="2" w:tplc="4CD4B774">
      <w:start w:val="1"/>
      <w:numFmt w:val="bullet"/>
      <w:lvlText w:val=""/>
      <w:lvlJc w:val="left"/>
      <w:pPr>
        <w:ind w:left="2160" w:hanging="360"/>
      </w:pPr>
      <w:rPr>
        <w:rFonts w:ascii="Wingdings" w:hAnsi="Wingdings" w:hint="default"/>
      </w:rPr>
    </w:lvl>
    <w:lvl w:ilvl="3" w:tplc="7638D7B2">
      <w:start w:val="1"/>
      <w:numFmt w:val="bullet"/>
      <w:lvlText w:val=""/>
      <w:lvlJc w:val="left"/>
      <w:pPr>
        <w:ind w:left="2880" w:hanging="360"/>
      </w:pPr>
      <w:rPr>
        <w:rFonts w:ascii="Symbol" w:hAnsi="Symbol" w:hint="default"/>
      </w:rPr>
    </w:lvl>
    <w:lvl w:ilvl="4" w:tplc="5AA01716">
      <w:start w:val="1"/>
      <w:numFmt w:val="bullet"/>
      <w:lvlText w:val="o"/>
      <w:lvlJc w:val="left"/>
      <w:pPr>
        <w:ind w:left="3600" w:hanging="360"/>
      </w:pPr>
      <w:rPr>
        <w:rFonts w:ascii="Courier New" w:hAnsi="Courier New" w:hint="default"/>
      </w:rPr>
    </w:lvl>
    <w:lvl w:ilvl="5" w:tplc="F9643892">
      <w:start w:val="1"/>
      <w:numFmt w:val="bullet"/>
      <w:lvlText w:val=""/>
      <w:lvlJc w:val="left"/>
      <w:pPr>
        <w:ind w:left="4320" w:hanging="360"/>
      </w:pPr>
      <w:rPr>
        <w:rFonts w:ascii="Wingdings" w:hAnsi="Wingdings" w:hint="default"/>
      </w:rPr>
    </w:lvl>
    <w:lvl w:ilvl="6" w:tplc="8F30AF04">
      <w:start w:val="1"/>
      <w:numFmt w:val="bullet"/>
      <w:lvlText w:val=""/>
      <w:lvlJc w:val="left"/>
      <w:pPr>
        <w:ind w:left="5040" w:hanging="360"/>
      </w:pPr>
      <w:rPr>
        <w:rFonts w:ascii="Symbol" w:hAnsi="Symbol" w:hint="default"/>
      </w:rPr>
    </w:lvl>
    <w:lvl w:ilvl="7" w:tplc="A9E061E0">
      <w:start w:val="1"/>
      <w:numFmt w:val="bullet"/>
      <w:lvlText w:val="o"/>
      <w:lvlJc w:val="left"/>
      <w:pPr>
        <w:ind w:left="5760" w:hanging="360"/>
      </w:pPr>
      <w:rPr>
        <w:rFonts w:ascii="Courier New" w:hAnsi="Courier New" w:hint="default"/>
      </w:rPr>
    </w:lvl>
    <w:lvl w:ilvl="8" w:tplc="41E09888">
      <w:start w:val="1"/>
      <w:numFmt w:val="bullet"/>
      <w:lvlText w:val=""/>
      <w:lvlJc w:val="left"/>
      <w:pPr>
        <w:ind w:left="6480" w:hanging="360"/>
      </w:pPr>
      <w:rPr>
        <w:rFonts w:ascii="Wingdings" w:hAnsi="Wingdings" w:hint="default"/>
      </w:rPr>
    </w:lvl>
  </w:abstractNum>
  <w:abstractNum w:abstractNumId="17" w15:restartNumberingAfterBreak="0">
    <w:nsid w:val="294BB0C1"/>
    <w:multiLevelType w:val="hybridMultilevel"/>
    <w:tmpl w:val="FFFFFFFF"/>
    <w:lvl w:ilvl="0" w:tplc="0714C87A">
      <w:start w:val="1"/>
      <w:numFmt w:val="decimal"/>
      <w:lvlText w:val="%1."/>
      <w:lvlJc w:val="left"/>
      <w:pPr>
        <w:ind w:left="720" w:hanging="360"/>
      </w:pPr>
    </w:lvl>
    <w:lvl w:ilvl="1" w:tplc="AE7E9830">
      <w:start w:val="1"/>
      <w:numFmt w:val="lowerLetter"/>
      <w:lvlText w:val="%2."/>
      <w:lvlJc w:val="left"/>
      <w:pPr>
        <w:ind w:left="1440" w:hanging="360"/>
      </w:pPr>
    </w:lvl>
    <w:lvl w:ilvl="2" w:tplc="E504576E">
      <w:start w:val="1"/>
      <w:numFmt w:val="lowerRoman"/>
      <w:lvlText w:val="%3."/>
      <w:lvlJc w:val="right"/>
      <w:pPr>
        <w:ind w:left="2160" w:hanging="180"/>
      </w:pPr>
    </w:lvl>
    <w:lvl w:ilvl="3" w:tplc="87262B90">
      <w:start w:val="1"/>
      <w:numFmt w:val="decimal"/>
      <w:lvlText w:val="%4."/>
      <w:lvlJc w:val="left"/>
      <w:pPr>
        <w:ind w:left="2880" w:hanging="360"/>
      </w:pPr>
    </w:lvl>
    <w:lvl w:ilvl="4" w:tplc="949CC230">
      <w:start w:val="1"/>
      <w:numFmt w:val="lowerLetter"/>
      <w:lvlText w:val="%5."/>
      <w:lvlJc w:val="left"/>
      <w:pPr>
        <w:ind w:left="3600" w:hanging="360"/>
      </w:pPr>
    </w:lvl>
    <w:lvl w:ilvl="5" w:tplc="2EE676A6">
      <w:start w:val="1"/>
      <w:numFmt w:val="lowerRoman"/>
      <w:lvlText w:val="%6."/>
      <w:lvlJc w:val="right"/>
      <w:pPr>
        <w:ind w:left="4320" w:hanging="180"/>
      </w:pPr>
    </w:lvl>
    <w:lvl w:ilvl="6" w:tplc="37EA5B02">
      <w:start w:val="1"/>
      <w:numFmt w:val="decimal"/>
      <w:lvlText w:val="%7."/>
      <w:lvlJc w:val="left"/>
      <w:pPr>
        <w:ind w:left="5040" w:hanging="360"/>
      </w:pPr>
    </w:lvl>
    <w:lvl w:ilvl="7" w:tplc="DCCAB860">
      <w:start w:val="1"/>
      <w:numFmt w:val="lowerLetter"/>
      <w:lvlText w:val="%8."/>
      <w:lvlJc w:val="left"/>
      <w:pPr>
        <w:ind w:left="5760" w:hanging="360"/>
      </w:pPr>
    </w:lvl>
    <w:lvl w:ilvl="8" w:tplc="B3925A5A">
      <w:start w:val="1"/>
      <w:numFmt w:val="lowerRoman"/>
      <w:lvlText w:val="%9."/>
      <w:lvlJc w:val="right"/>
      <w:pPr>
        <w:ind w:left="6480" w:hanging="180"/>
      </w:pPr>
    </w:lvl>
  </w:abstractNum>
  <w:abstractNum w:abstractNumId="18" w15:restartNumberingAfterBreak="0">
    <w:nsid w:val="2955602F"/>
    <w:multiLevelType w:val="hybridMultilevel"/>
    <w:tmpl w:val="90A44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B863B1"/>
    <w:multiLevelType w:val="hybridMultilevel"/>
    <w:tmpl w:val="9042D9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FE94944"/>
    <w:multiLevelType w:val="hybridMultilevel"/>
    <w:tmpl w:val="0AF0FC92"/>
    <w:lvl w:ilvl="0" w:tplc="BD7CB958">
      <w:start w:val="1"/>
      <w:numFmt w:val="bullet"/>
      <w:lvlText w:val=""/>
      <w:lvlJc w:val="left"/>
      <w:pPr>
        <w:ind w:left="2206" w:hanging="360"/>
      </w:pPr>
      <w:rPr>
        <w:rFonts w:ascii="Symbol" w:hAnsi="Symbol" w:hint="default"/>
        <w:color w:val="auto"/>
      </w:rPr>
    </w:lvl>
    <w:lvl w:ilvl="1" w:tplc="08090003" w:tentative="1">
      <w:start w:val="1"/>
      <w:numFmt w:val="bullet"/>
      <w:lvlText w:val="o"/>
      <w:lvlJc w:val="left"/>
      <w:pPr>
        <w:ind w:left="2926" w:hanging="360"/>
      </w:pPr>
      <w:rPr>
        <w:rFonts w:ascii="Courier New" w:hAnsi="Courier New" w:cs="Courier New" w:hint="default"/>
      </w:rPr>
    </w:lvl>
    <w:lvl w:ilvl="2" w:tplc="08090005" w:tentative="1">
      <w:start w:val="1"/>
      <w:numFmt w:val="bullet"/>
      <w:lvlText w:val=""/>
      <w:lvlJc w:val="left"/>
      <w:pPr>
        <w:ind w:left="3646" w:hanging="360"/>
      </w:pPr>
      <w:rPr>
        <w:rFonts w:ascii="Wingdings" w:hAnsi="Wingdings" w:hint="default"/>
      </w:rPr>
    </w:lvl>
    <w:lvl w:ilvl="3" w:tplc="08090001" w:tentative="1">
      <w:start w:val="1"/>
      <w:numFmt w:val="bullet"/>
      <w:lvlText w:val=""/>
      <w:lvlJc w:val="left"/>
      <w:pPr>
        <w:ind w:left="4366" w:hanging="360"/>
      </w:pPr>
      <w:rPr>
        <w:rFonts w:ascii="Symbol" w:hAnsi="Symbol" w:hint="default"/>
      </w:rPr>
    </w:lvl>
    <w:lvl w:ilvl="4" w:tplc="08090003" w:tentative="1">
      <w:start w:val="1"/>
      <w:numFmt w:val="bullet"/>
      <w:lvlText w:val="o"/>
      <w:lvlJc w:val="left"/>
      <w:pPr>
        <w:ind w:left="5086" w:hanging="360"/>
      </w:pPr>
      <w:rPr>
        <w:rFonts w:ascii="Courier New" w:hAnsi="Courier New" w:cs="Courier New" w:hint="default"/>
      </w:rPr>
    </w:lvl>
    <w:lvl w:ilvl="5" w:tplc="08090005" w:tentative="1">
      <w:start w:val="1"/>
      <w:numFmt w:val="bullet"/>
      <w:lvlText w:val=""/>
      <w:lvlJc w:val="left"/>
      <w:pPr>
        <w:ind w:left="5806" w:hanging="360"/>
      </w:pPr>
      <w:rPr>
        <w:rFonts w:ascii="Wingdings" w:hAnsi="Wingdings" w:hint="default"/>
      </w:rPr>
    </w:lvl>
    <w:lvl w:ilvl="6" w:tplc="08090001" w:tentative="1">
      <w:start w:val="1"/>
      <w:numFmt w:val="bullet"/>
      <w:lvlText w:val=""/>
      <w:lvlJc w:val="left"/>
      <w:pPr>
        <w:ind w:left="6526" w:hanging="360"/>
      </w:pPr>
      <w:rPr>
        <w:rFonts w:ascii="Symbol" w:hAnsi="Symbol" w:hint="default"/>
      </w:rPr>
    </w:lvl>
    <w:lvl w:ilvl="7" w:tplc="08090003" w:tentative="1">
      <w:start w:val="1"/>
      <w:numFmt w:val="bullet"/>
      <w:lvlText w:val="o"/>
      <w:lvlJc w:val="left"/>
      <w:pPr>
        <w:ind w:left="7246" w:hanging="360"/>
      </w:pPr>
      <w:rPr>
        <w:rFonts w:ascii="Courier New" w:hAnsi="Courier New" w:cs="Courier New" w:hint="default"/>
      </w:rPr>
    </w:lvl>
    <w:lvl w:ilvl="8" w:tplc="08090005" w:tentative="1">
      <w:start w:val="1"/>
      <w:numFmt w:val="bullet"/>
      <w:lvlText w:val=""/>
      <w:lvlJc w:val="left"/>
      <w:pPr>
        <w:ind w:left="7966" w:hanging="360"/>
      </w:pPr>
      <w:rPr>
        <w:rFonts w:ascii="Wingdings" w:hAnsi="Wingdings" w:hint="default"/>
      </w:rPr>
    </w:lvl>
  </w:abstractNum>
  <w:abstractNum w:abstractNumId="21" w15:restartNumberingAfterBreak="0">
    <w:nsid w:val="315265B4"/>
    <w:multiLevelType w:val="hybridMultilevel"/>
    <w:tmpl w:val="0CD0D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EE68FF"/>
    <w:multiLevelType w:val="hybridMultilevel"/>
    <w:tmpl w:val="BB30D83C"/>
    <w:lvl w:ilvl="0" w:tplc="1C24F468">
      <w:start w:val="1"/>
      <w:numFmt w:val="bullet"/>
      <w:lvlText w:val=""/>
      <w:lvlJc w:val="left"/>
      <w:pPr>
        <w:ind w:left="720" w:hanging="360"/>
      </w:pPr>
      <w:rPr>
        <w:rFonts w:ascii="Symbol" w:hAnsi="Symbol" w:hint="default"/>
      </w:rPr>
    </w:lvl>
    <w:lvl w:ilvl="1" w:tplc="EA4AC79A">
      <w:start w:val="1"/>
      <w:numFmt w:val="bullet"/>
      <w:lvlText w:val="o"/>
      <w:lvlJc w:val="left"/>
      <w:pPr>
        <w:ind w:left="1440" w:hanging="360"/>
      </w:pPr>
      <w:rPr>
        <w:rFonts w:ascii="Courier New" w:hAnsi="Courier New" w:hint="default"/>
      </w:rPr>
    </w:lvl>
    <w:lvl w:ilvl="2" w:tplc="EBC4429A">
      <w:start w:val="1"/>
      <w:numFmt w:val="bullet"/>
      <w:lvlText w:val=""/>
      <w:lvlJc w:val="left"/>
      <w:pPr>
        <w:ind w:left="2160" w:hanging="360"/>
      </w:pPr>
      <w:rPr>
        <w:rFonts w:ascii="Wingdings" w:hAnsi="Wingdings" w:hint="default"/>
      </w:rPr>
    </w:lvl>
    <w:lvl w:ilvl="3" w:tplc="81AE93C6">
      <w:start w:val="1"/>
      <w:numFmt w:val="bullet"/>
      <w:lvlText w:val=""/>
      <w:lvlJc w:val="left"/>
      <w:pPr>
        <w:ind w:left="2880" w:hanging="360"/>
      </w:pPr>
      <w:rPr>
        <w:rFonts w:ascii="Symbol" w:hAnsi="Symbol" w:hint="default"/>
      </w:rPr>
    </w:lvl>
    <w:lvl w:ilvl="4" w:tplc="845C3EEC">
      <w:start w:val="1"/>
      <w:numFmt w:val="bullet"/>
      <w:lvlText w:val="o"/>
      <w:lvlJc w:val="left"/>
      <w:pPr>
        <w:ind w:left="3600" w:hanging="360"/>
      </w:pPr>
      <w:rPr>
        <w:rFonts w:ascii="Courier New" w:hAnsi="Courier New" w:hint="default"/>
      </w:rPr>
    </w:lvl>
    <w:lvl w:ilvl="5" w:tplc="3CFE41A4">
      <w:start w:val="1"/>
      <w:numFmt w:val="bullet"/>
      <w:lvlText w:val=""/>
      <w:lvlJc w:val="left"/>
      <w:pPr>
        <w:ind w:left="4320" w:hanging="360"/>
      </w:pPr>
      <w:rPr>
        <w:rFonts w:ascii="Wingdings" w:hAnsi="Wingdings" w:hint="default"/>
      </w:rPr>
    </w:lvl>
    <w:lvl w:ilvl="6" w:tplc="B8CE691C">
      <w:start w:val="1"/>
      <w:numFmt w:val="bullet"/>
      <w:lvlText w:val=""/>
      <w:lvlJc w:val="left"/>
      <w:pPr>
        <w:ind w:left="5040" w:hanging="360"/>
      </w:pPr>
      <w:rPr>
        <w:rFonts w:ascii="Symbol" w:hAnsi="Symbol" w:hint="default"/>
      </w:rPr>
    </w:lvl>
    <w:lvl w:ilvl="7" w:tplc="F9303036">
      <w:start w:val="1"/>
      <w:numFmt w:val="bullet"/>
      <w:lvlText w:val="o"/>
      <w:lvlJc w:val="left"/>
      <w:pPr>
        <w:ind w:left="5760" w:hanging="360"/>
      </w:pPr>
      <w:rPr>
        <w:rFonts w:ascii="Courier New" w:hAnsi="Courier New" w:hint="default"/>
      </w:rPr>
    </w:lvl>
    <w:lvl w:ilvl="8" w:tplc="E876BC32">
      <w:start w:val="1"/>
      <w:numFmt w:val="bullet"/>
      <w:lvlText w:val=""/>
      <w:lvlJc w:val="left"/>
      <w:pPr>
        <w:ind w:left="6480" w:hanging="360"/>
      </w:pPr>
      <w:rPr>
        <w:rFonts w:ascii="Wingdings" w:hAnsi="Wingdings" w:hint="default"/>
      </w:rPr>
    </w:lvl>
  </w:abstractNum>
  <w:abstractNum w:abstractNumId="23" w15:restartNumberingAfterBreak="0">
    <w:nsid w:val="341D67E7"/>
    <w:multiLevelType w:val="hybridMultilevel"/>
    <w:tmpl w:val="ADFAB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C10D6"/>
    <w:multiLevelType w:val="hybridMultilevel"/>
    <w:tmpl w:val="6BE22E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EC72BB"/>
    <w:multiLevelType w:val="hybridMultilevel"/>
    <w:tmpl w:val="9F66B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0F04D7"/>
    <w:multiLevelType w:val="hybridMultilevel"/>
    <w:tmpl w:val="C35A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16C74B"/>
    <w:multiLevelType w:val="hybridMultilevel"/>
    <w:tmpl w:val="A0B4A3C6"/>
    <w:lvl w:ilvl="0" w:tplc="93825740">
      <w:start w:val="1"/>
      <w:numFmt w:val="bullet"/>
      <w:lvlText w:val="o"/>
      <w:lvlJc w:val="left"/>
      <w:pPr>
        <w:ind w:left="1800" w:hanging="360"/>
      </w:pPr>
      <w:rPr>
        <w:rFonts w:ascii="Courier New" w:hAnsi="Courier New" w:hint="default"/>
      </w:rPr>
    </w:lvl>
    <w:lvl w:ilvl="1" w:tplc="868EA012">
      <w:start w:val="1"/>
      <w:numFmt w:val="bullet"/>
      <w:lvlText w:val="o"/>
      <w:lvlJc w:val="left"/>
      <w:pPr>
        <w:ind w:left="2520" w:hanging="360"/>
      </w:pPr>
      <w:rPr>
        <w:rFonts w:ascii="Courier New" w:hAnsi="Courier New" w:hint="default"/>
      </w:rPr>
    </w:lvl>
    <w:lvl w:ilvl="2" w:tplc="3C2E2446">
      <w:start w:val="1"/>
      <w:numFmt w:val="bullet"/>
      <w:lvlText w:val=""/>
      <w:lvlJc w:val="left"/>
      <w:pPr>
        <w:ind w:left="3240" w:hanging="360"/>
      </w:pPr>
      <w:rPr>
        <w:rFonts w:ascii="Wingdings" w:hAnsi="Wingdings" w:hint="default"/>
      </w:rPr>
    </w:lvl>
    <w:lvl w:ilvl="3" w:tplc="117E81C6">
      <w:start w:val="1"/>
      <w:numFmt w:val="bullet"/>
      <w:lvlText w:val=""/>
      <w:lvlJc w:val="left"/>
      <w:pPr>
        <w:ind w:left="3960" w:hanging="360"/>
      </w:pPr>
      <w:rPr>
        <w:rFonts w:ascii="Symbol" w:hAnsi="Symbol" w:hint="default"/>
      </w:rPr>
    </w:lvl>
    <w:lvl w:ilvl="4" w:tplc="14F8CE16">
      <w:start w:val="1"/>
      <w:numFmt w:val="bullet"/>
      <w:lvlText w:val="o"/>
      <w:lvlJc w:val="left"/>
      <w:pPr>
        <w:ind w:left="4680" w:hanging="360"/>
      </w:pPr>
      <w:rPr>
        <w:rFonts w:ascii="Courier New" w:hAnsi="Courier New" w:hint="default"/>
      </w:rPr>
    </w:lvl>
    <w:lvl w:ilvl="5" w:tplc="BF6C2858">
      <w:start w:val="1"/>
      <w:numFmt w:val="bullet"/>
      <w:lvlText w:val=""/>
      <w:lvlJc w:val="left"/>
      <w:pPr>
        <w:ind w:left="5400" w:hanging="360"/>
      </w:pPr>
      <w:rPr>
        <w:rFonts w:ascii="Wingdings" w:hAnsi="Wingdings" w:hint="default"/>
      </w:rPr>
    </w:lvl>
    <w:lvl w:ilvl="6" w:tplc="2C84430E">
      <w:start w:val="1"/>
      <w:numFmt w:val="bullet"/>
      <w:lvlText w:val=""/>
      <w:lvlJc w:val="left"/>
      <w:pPr>
        <w:ind w:left="6120" w:hanging="360"/>
      </w:pPr>
      <w:rPr>
        <w:rFonts w:ascii="Symbol" w:hAnsi="Symbol" w:hint="default"/>
      </w:rPr>
    </w:lvl>
    <w:lvl w:ilvl="7" w:tplc="0368E7E8">
      <w:start w:val="1"/>
      <w:numFmt w:val="bullet"/>
      <w:lvlText w:val="o"/>
      <w:lvlJc w:val="left"/>
      <w:pPr>
        <w:ind w:left="6840" w:hanging="360"/>
      </w:pPr>
      <w:rPr>
        <w:rFonts w:ascii="Courier New" w:hAnsi="Courier New" w:hint="default"/>
      </w:rPr>
    </w:lvl>
    <w:lvl w:ilvl="8" w:tplc="6F5ED478">
      <w:start w:val="1"/>
      <w:numFmt w:val="bullet"/>
      <w:lvlText w:val=""/>
      <w:lvlJc w:val="left"/>
      <w:pPr>
        <w:ind w:left="7560" w:hanging="360"/>
      </w:pPr>
      <w:rPr>
        <w:rFonts w:ascii="Wingdings" w:hAnsi="Wingdings" w:hint="default"/>
      </w:rPr>
    </w:lvl>
  </w:abstractNum>
  <w:abstractNum w:abstractNumId="28" w15:restartNumberingAfterBreak="0">
    <w:nsid w:val="4616762B"/>
    <w:multiLevelType w:val="hybridMultilevel"/>
    <w:tmpl w:val="9D902C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A637E0B"/>
    <w:multiLevelType w:val="hybridMultilevel"/>
    <w:tmpl w:val="614AB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A852EF"/>
    <w:multiLevelType w:val="hybridMultilevel"/>
    <w:tmpl w:val="C8FCD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289181A"/>
    <w:multiLevelType w:val="hybridMultilevel"/>
    <w:tmpl w:val="ABBA8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2E88F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ACB0B98"/>
    <w:multiLevelType w:val="hybridMultilevel"/>
    <w:tmpl w:val="F718ED06"/>
    <w:lvl w:ilvl="0" w:tplc="B04835E4">
      <w:start w:val="1"/>
      <w:numFmt w:val="bullet"/>
      <w:lvlText w:val=""/>
      <w:lvlJc w:val="left"/>
      <w:pPr>
        <w:ind w:left="720" w:hanging="360"/>
      </w:pPr>
      <w:rPr>
        <w:rFonts w:ascii="Symbol" w:hAnsi="Symbol" w:hint="default"/>
      </w:rPr>
    </w:lvl>
    <w:lvl w:ilvl="1" w:tplc="B34CFAEA">
      <w:start w:val="1"/>
      <w:numFmt w:val="bullet"/>
      <w:lvlText w:val="o"/>
      <w:lvlJc w:val="left"/>
      <w:pPr>
        <w:ind w:left="1440" w:hanging="360"/>
      </w:pPr>
      <w:rPr>
        <w:rFonts w:ascii="Courier New" w:hAnsi="Courier New" w:hint="default"/>
      </w:rPr>
    </w:lvl>
    <w:lvl w:ilvl="2" w:tplc="6B46D94E">
      <w:start w:val="1"/>
      <w:numFmt w:val="bullet"/>
      <w:lvlText w:val=""/>
      <w:lvlJc w:val="left"/>
      <w:pPr>
        <w:ind w:left="2160" w:hanging="360"/>
      </w:pPr>
      <w:rPr>
        <w:rFonts w:ascii="Wingdings" w:hAnsi="Wingdings" w:hint="default"/>
      </w:rPr>
    </w:lvl>
    <w:lvl w:ilvl="3" w:tplc="FCEA3A8C">
      <w:start w:val="1"/>
      <w:numFmt w:val="bullet"/>
      <w:lvlText w:val=""/>
      <w:lvlJc w:val="left"/>
      <w:pPr>
        <w:ind w:left="2880" w:hanging="360"/>
      </w:pPr>
      <w:rPr>
        <w:rFonts w:ascii="Symbol" w:hAnsi="Symbol" w:hint="default"/>
      </w:rPr>
    </w:lvl>
    <w:lvl w:ilvl="4" w:tplc="5D68FBB0">
      <w:start w:val="1"/>
      <w:numFmt w:val="bullet"/>
      <w:lvlText w:val="o"/>
      <w:lvlJc w:val="left"/>
      <w:pPr>
        <w:ind w:left="3600" w:hanging="360"/>
      </w:pPr>
      <w:rPr>
        <w:rFonts w:ascii="Courier New" w:hAnsi="Courier New" w:hint="default"/>
      </w:rPr>
    </w:lvl>
    <w:lvl w:ilvl="5" w:tplc="4F969D08">
      <w:start w:val="1"/>
      <w:numFmt w:val="bullet"/>
      <w:lvlText w:val=""/>
      <w:lvlJc w:val="left"/>
      <w:pPr>
        <w:ind w:left="4320" w:hanging="360"/>
      </w:pPr>
      <w:rPr>
        <w:rFonts w:ascii="Wingdings" w:hAnsi="Wingdings" w:hint="default"/>
      </w:rPr>
    </w:lvl>
    <w:lvl w:ilvl="6" w:tplc="D370FE46">
      <w:start w:val="1"/>
      <w:numFmt w:val="bullet"/>
      <w:lvlText w:val=""/>
      <w:lvlJc w:val="left"/>
      <w:pPr>
        <w:ind w:left="5040" w:hanging="360"/>
      </w:pPr>
      <w:rPr>
        <w:rFonts w:ascii="Symbol" w:hAnsi="Symbol" w:hint="default"/>
      </w:rPr>
    </w:lvl>
    <w:lvl w:ilvl="7" w:tplc="7504AD88">
      <w:start w:val="1"/>
      <w:numFmt w:val="bullet"/>
      <w:lvlText w:val="o"/>
      <w:lvlJc w:val="left"/>
      <w:pPr>
        <w:ind w:left="5760" w:hanging="360"/>
      </w:pPr>
      <w:rPr>
        <w:rFonts w:ascii="Courier New" w:hAnsi="Courier New" w:hint="default"/>
      </w:rPr>
    </w:lvl>
    <w:lvl w:ilvl="8" w:tplc="C2328AB4">
      <w:start w:val="1"/>
      <w:numFmt w:val="bullet"/>
      <w:lvlText w:val=""/>
      <w:lvlJc w:val="left"/>
      <w:pPr>
        <w:ind w:left="6480" w:hanging="360"/>
      </w:pPr>
      <w:rPr>
        <w:rFonts w:ascii="Wingdings" w:hAnsi="Wingdings" w:hint="default"/>
      </w:rPr>
    </w:lvl>
  </w:abstractNum>
  <w:abstractNum w:abstractNumId="34" w15:restartNumberingAfterBreak="0">
    <w:nsid w:val="5D0B650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5" w15:restartNumberingAfterBreak="0">
    <w:nsid w:val="5E7325A8"/>
    <w:multiLevelType w:val="hybridMultilevel"/>
    <w:tmpl w:val="A28659EA"/>
    <w:lvl w:ilvl="0" w:tplc="BD7CB95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776272"/>
    <w:multiLevelType w:val="hybridMultilevel"/>
    <w:tmpl w:val="D4EAB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0A90EB"/>
    <w:multiLevelType w:val="hybridMultilevel"/>
    <w:tmpl w:val="398E53E0"/>
    <w:lvl w:ilvl="0" w:tplc="50F40FDA">
      <w:start w:val="1"/>
      <w:numFmt w:val="bullet"/>
      <w:lvlText w:val=""/>
      <w:lvlJc w:val="left"/>
      <w:pPr>
        <w:ind w:left="720" w:hanging="360"/>
      </w:pPr>
      <w:rPr>
        <w:rFonts w:ascii="Symbol" w:hAnsi="Symbol" w:hint="default"/>
      </w:rPr>
    </w:lvl>
    <w:lvl w:ilvl="1" w:tplc="86B6568E">
      <w:start w:val="1"/>
      <w:numFmt w:val="bullet"/>
      <w:lvlText w:val="o"/>
      <w:lvlJc w:val="left"/>
      <w:pPr>
        <w:ind w:left="1440" w:hanging="360"/>
      </w:pPr>
      <w:rPr>
        <w:rFonts w:ascii="Courier New" w:hAnsi="Courier New" w:hint="default"/>
      </w:rPr>
    </w:lvl>
    <w:lvl w:ilvl="2" w:tplc="09C2C3E6">
      <w:start w:val="1"/>
      <w:numFmt w:val="bullet"/>
      <w:lvlText w:val=""/>
      <w:lvlJc w:val="left"/>
      <w:pPr>
        <w:ind w:left="2160" w:hanging="360"/>
      </w:pPr>
      <w:rPr>
        <w:rFonts w:ascii="Wingdings" w:hAnsi="Wingdings" w:hint="default"/>
      </w:rPr>
    </w:lvl>
    <w:lvl w:ilvl="3" w:tplc="F93AE3F4">
      <w:start w:val="1"/>
      <w:numFmt w:val="bullet"/>
      <w:lvlText w:val=""/>
      <w:lvlJc w:val="left"/>
      <w:pPr>
        <w:ind w:left="2880" w:hanging="360"/>
      </w:pPr>
      <w:rPr>
        <w:rFonts w:ascii="Symbol" w:hAnsi="Symbol" w:hint="default"/>
      </w:rPr>
    </w:lvl>
    <w:lvl w:ilvl="4" w:tplc="C2A00648">
      <w:start w:val="1"/>
      <w:numFmt w:val="bullet"/>
      <w:lvlText w:val="o"/>
      <w:lvlJc w:val="left"/>
      <w:pPr>
        <w:ind w:left="3600" w:hanging="360"/>
      </w:pPr>
      <w:rPr>
        <w:rFonts w:ascii="Courier New" w:hAnsi="Courier New" w:hint="default"/>
      </w:rPr>
    </w:lvl>
    <w:lvl w:ilvl="5" w:tplc="5B5C6A3A">
      <w:start w:val="1"/>
      <w:numFmt w:val="bullet"/>
      <w:lvlText w:val=""/>
      <w:lvlJc w:val="left"/>
      <w:pPr>
        <w:ind w:left="4320" w:hanging="360"/>
      </w:pPr>
      <w:rPr>
        <w:rFonts w:ascii="Wingdings" w:hAnsi="Wingdings" w:hint="default"/>
      </w:rPr>
    </w:lvl>
    <w:lvl w:ilvl="6" w:tplc="B630D144">
      <w:start w:val="1"/>
      <w:numFmt w:val="bullet"/>
      <w:lvlText w:val=""/>
      <w:lvlJc w:val="left"/>
      <w:pPr>
        <w:ind w:left="5040" w:hanging="360"/>
      </w:pPr>
      <w:rPr>
        <w:rFonts w:ascii="Symbol" w:hAnsi="Symbol" w:hint="default"/>
      </w:rPr>
    </w:lvl>
    <w:lvl w:ilvl="7" w:tplc="A42830C8">
      <w:start w:val="1"/>
      <w:numFmt w:val="bullet"/>
      <w:lvlText w:val="o"/>
      <w:lvlJc w:val="left"/>
      <w:pPr>
        <w:ind w:left="5760" w:hanging="360"/>
      </w:pPr>
      <w:rPr>
        <w:rFonts w:ascii="Courier New" w:hAnsi="Courier New" w:hint="default"/>
      </w:rPr>
    </w:lvl>
    <w:lvl w:ilvl="8" w:tplc="F7983E40">
      <w:start w:val="1"/>
      <w:numFmt w:val="bullet"/>
      <w:lvlText w:val=""/>
      <w:lvlJc w:val="left"/>
      <w:pPr>
        <w:ind w:left="6480" w:hanging="360"/>
      </w:pPr>
      <w:rPr>
        <w:rFonts w:ascii="Wingdings" w:hAnsi="Wingdings" w:hint="default"/>
      </w:rPr>
    </w:lvl>
  </w:abstractNum>
  <w:abstractNum w:abstractNumId="38" w15:restartNumberingAfterBreak="0">
    <w:nsid w:val="6BC15021"/>
    <w:multiLevelType w:val="hybridMultilevel"/>
    <w:tmpl w:val="88D27612"/>
    <w:lvl w:ilvl="0" w:tplc="08D2CEBA">
      <w:start w:val="1"/>
      <w:numFmt w:val="bullet"/>
      <w:lvlText w:val=""/>
      <w:lvlJc w:val="left"/>
      <w:pPr>
        <w:ind w:left="720" w:hanging="360"/>
      </w:pPr>
      <w:rPr>
        <w:rFonts w:ascii="Symbol" w:hAnsi="Symbol" w:hint="default"/>
      </w:rPr>
    </w:lvl>
    <w:lvl w:ilvl="1" w:tplc="5A14158C">
      <w:start w:val="1"/>
      <w:numFmt w:val="bullet"/>
      <w:lvlText w:val="o"/>
      <w:lvlJc w:val="left"/>
      <w:pPr>
        <w:ind w:left="1440" w:hanging="360"/>
      </w:pPr>
      <w:rPr>
        <w:rFonts w:ascii="Courier New" w:hAnsi="Courier New" w:hint="default"/>
      </w:rPr>
    </w:lvl>
    <w:lvl w:ilvl="2" w:tplc="FCC6EDDC">
      <w:start w:val="1"/>
      <w:numFmt w:val="bullet"/>
      <w:lvlText w:val=""/>
      <w:lvlJc w:val="left"/>
      <w:pPr>
        <w:ind w:left="2160" w:hanging="360"/>
      </w:pPr>
      <w:rPr>
        <w:rFonts w:ascii="Wingdings" w:hAnsi="Wingdings" w:hint="default"/>
      </w:rPr>
    </w:lvl>
    <w:lvl w:ilvl="3" w:tplc="CFCC4244">
      <w:start w:val="1"/>
      <w:numFmt w:val="bullet"/>
      <w:lvlText w:val=""/>
      <w:lvlJc w:val="left"/>
      <w:pPr>
        <w:ind w:left="2880" w:hanging="360"/>
      </w:pPr>
      <w:rPr>
        <w:rFonts w:ascii="Symbol" w:hAnsi="Symbol" w:hint="default"/>
      </w:rPr>
    </w:lvl>
    <w:lvl w:ilvl="4" w:tplc="AEA46DB8">
      <w:start w:val="1"/>
      <w:numFmt w:val="bullet"/>
      <w:lvlText w:val="o"/>
      <w:lvlJc w:val="left"/>
      <w:pPr>
        <w:ind w:left="3600" w:hanging="360"/>
      </w:pPr>
      <w:rPr>
        <w:rFonts w:ascii="Courier New" w:hAnsi="Courier New" w:hint="default"/>
      </w:rPr>
    </w:lvl>
    <w:lvl w:ilvl="5" w:tplc="BBC879A6">
      <w:start w:val="1"/>
      <w:numFmt w:val="bullet"/>
      <w:lvlText w:val=""/>
      <w:lvlJc w:val="left"/>
      <w:pPr>
        <w:ind w:left="4320" w:hanging="360"/>
      </w:pPr>
      <w:rPr>
        <w:rFonts w:ascii="Wingdings" w:hAnsi="Wingdings" w:hint="default"/>
      </w:rPr>
    </w:lvl>
    <w:lvl w:ilvl="6" w:tplc="678039CA">
      <w:start w:val="1"/>
      <w:numFmt w:val="bullet"/>
      <w:lvlText w:val=""/>
      <w:lvlJc w:val="left"/>
      <w:pPr>
        <w:ind w:left="5040" w:hanging="360"/>
      </w:pPr>
      <w:rPr>
        <w:rFonts w:ascii="Symbol" w:hAnsi="Symbol" w:hint="default"/>
      </w:rPr>
    </w:lvl>
    <w:lvl w:ilvl="7" w:tplc="6F1ACC96">
      <w:start w:val="1"/>
      <w:numFmt w:val="bullet"/>
      <w:lvlText w:val="o"/>
      <w:lvlJc w:val="left"/>
      <w:pPr>
        <w:ind w:left="5760" w:hanging="360"/>
      </w:pPr>
      <w:rPr>
        <w:rFonts w:ascii="Courier New" w:hAnsi="Courier New" w:hint="default"/>
      </w:rPr>
    </w:lvl>
    <w:lvl w:ilvl="8" w:tplc="1AD6E3D0">
      <w:start w:val="1"/>
      <w:numFmt w:val="bullet"/>
      <w:lvlText w:val=""/>
      <w:lvlJc w:val="left"/>
      <w:pPr>
        <w:ind w:left="6480" w:hanging="360"/>
      </w:pPr>
      <w:rPr>
        <w:rFonts w:ascii="Wingdings" w:hAnsi="Wingdings" w:hint="default"/>
      </w:rPr>
    </w:lvl>
  </w:abstractNum>
  <w:num w:numId="1" w16cid:durableId="1188254047">
    <w:abstractNumId w:val="0"/>
  </w:num>
  <w:num w:numId="2" w16cid:durableId="337460884">
    <w:abstractNumId w:val="12"/>
  </w:num>
  <w:num w:numId="3" w16cid:durableId="2027440208">
    <w:abstractNumId w:val="14"/>
  </w:num>
  <w:num w:numId="4" w16cid:durableId="1965228967">
    <w:abstractNumId w:val="4"/>
  </w:num>
  <w:num w:numId="5" w16cid:durableId="1346008704">
    <w:abstractNumId w:val="1"/>
  </w:num>
  <w:num w:numId="6" w16cid:durableId="2066638780">
    <w:abstractNumId w:val="9"/>
  </w:num>
  <w:num w:numId="7" w16cid:durableId="1754624490">
    <w:abstractNumId w:val="15"/>
  </w:num>
  <w:num w:numId="8" w16cid:durableId="595135710">
    <w:abstractNumId w:val="28"/>
  </w:num>
  <w:num w:numId="9" w16cid:durableId="1085490001">
    <w:abstractNumId w:val="13"/>
  </w:num>
  <w:num w:numId="10" w16cid:durableId="1437094206">
    <w:abstractNumId w:val="11"/>
  </w:num>
  <w:num w:numId="11" w16cid:durableId="2109696968">
    <w:abstractNumId w:val="25"/>
  </w:num>
  <w:num w:numId="12" w16cid:durableId="468938685">
    <w:abstractNumId w:val="31"/>
  </w:num>
  <w:num w:numId="13" w16cid:durableId="560871363">
    <w:abstractNumId w:val="23"/>
  </w:num>
  <w:num w:numId="14" w16cid:durableId="1413426168">
    <w:abstractNumId w:val="21"/>
  </w:num>
  <w:num w:numId="15" w16cid:durableId="259721236">
    <w:abstractNumId w:val="36"/>
  </w:num>
  <w:num w:numId="16" w16cid:durableId="203106806">
    <w:abstractNumId w:val="2"/>
  </w:num>
  <w:num w:numId="17" w16cid:durableId="1872256052">
    <w:abstractNumId w:val="26"/>
  </w:num>
  <w:num w:numId="18" w16cid:durableId="91321128">
    <w:abstractNumId w:val="29"/>
  </w:num>
  <w:num w:numId="19" w16cid:durableId="651106899">
    <w:abstractNumId w:val="5"/>
  </w:num>
  <w:num w:numId="20" w16cid:durableId="716515664">
    <w:abstractNumId w:val="30"/>
  </w:num>
  <w:num w:numId="21" w16cid:durableId="1660381355">
    <w:abstractNumId w:val="24"/>
  </w:num>
  <w:num w:numId="22" w16cid:durableId="1913464250">
    <w:abstractNumId w:val="18"/>
  </w:num>
  <w:num w:numId="23" w16cid:durableId="1131286336">
    <w:abstractNumId w:val="20"/>
  </w:num>
  <w:num w:numId="24" w16cid:durableId="1104958688">
    <w:abstractNumId w:val="35"/>
  </w:num>
  <w:num w:numId="25" w16cid:durableId="2131590427">
    <w:abstractNumId w:val="27"/>
  </w:num>
  <w:num w:numId="26" w16cid:durableId="1391269395">
    <w:abstractNumId w:val="33"/>
  </w:num>
  <w:num w:numId="27" w16cid:durableId="233012310">
    <w:abstractNumId w:val="6"/>
  </w:num>
  <w:num w:numId="28" w16cid:durableId="998773402">
    <w:abstractNumId w:val="10"/>
  </w:num>
  <w:num w:numId="29" w16cid:durableId="1153334581">
    <w:abstractNumId w:val="16"/>
  </w:num>
  <w:num w:numId="30" w16cid:durableId="643894236">
    <w:abstractNumId w:val="38"/>
  </w:num>
  <w:num w:numId="31" w16cid:durableId="725109000">
    <w:abstractNumId w:val="22"/>
  </w:num>
  <w:num w:numId="32" w16cid:durableId="24209497">
    <w:abstractNumId w:val="7"/>
  </w:num>
  <w:num w:numId="33" w16cid:durableId="1984238702">
    <w:abstractNumId w:val="37"/>
  </w:num>
  <w:num w:numId="34" w16cid:durableId="1925992254">
    <w:abstractNumId w:val="34"/>
  </w:num>
  <w:num w:numId="35" w16cid:durableId="1380208733">
    <w:abstractNumId w:val="17"/>
  </w:num>
  <w:num w:numId="36" w16cid:durableId="1255356488">
    <w:abstractNumId w:val="32"/>
  </w:num>
  <w:num w:numId="37" w16cid:durableId="1493176543">
    <w:abstractNumId w:val="3"/>
  </w:num>
  <w:num w:numId="38" w16cid:durableId="1881163448">
    <w:abstractNumId w:val="19"/>
  </w:num>
  <w:num w:numId="39" w16cid:durableId="976450766">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en-US" w:vendorID="64" w:dllVersion="4096" w:nlCheck="1" w:checkStyle="0"/>
  <w:activeWritingStyle w:appName="MSWord" w:lang="en-US" w:vendorID="64" w:dllVersion="0" w:nlCheck="1" w:checkStyle="0"/>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01EA1"/>
    <w:rsid w:val="00002F50"/>
    <w:rsid w:val="00003932"/>
    <w:rsid w:val="00003B88"/>
    <w:rsid w:val="0000401B"/>
    <w:rsid w:val="000048A1"/>
    <w:rsid w:val="00004936"/>
    <w:rsid w:val="0000495C"/>
    <w:rsid w:val="00004C4C"/>
    <w:rsid w:val="00011146"/>
    <w:rsid w:val="000118F2"/>
    <w:rsid w:val="000160ED"/>
    <w:rsid w:val="00025E70"/>
    <w:rsid w:val="00027D7E"/>
    <w:rsid w:val="00031391"/>
    <w:rsid w:val="000322C0"/>
    <w:rsid w:val="00032CF5"/>
    <w:rsid w:val="00032FA1"/>
    <w:rsid w:val="0003441E"/>
    <w:rsid w:val="000377A6"/>
    <w:rsid w:val="00041426"/>
    <w:rsid w:val="00041AA0"/>
    <w:rsid w:val="00041C0E"/>
    <w:rsid w:val="0004203C"/>
    <w:rsid w:val="00042E9A"/>
    <w:rsid w:val="00042FCE"/>
    <w:rsid w:val="0005007C"/>
    <w:rsid w:val="00051A84"/>
    <w:rsid w:val="00052AE1"/>
    <w:rsid w:val="000561B7"/>
    <w:rsid w:val="00056967"/>
    <w:rsid w:val="00057412"/>
    <w:rsid w:val="000574FE"/>
    <w:rsid w:val="00060A3E"/>
    <w:rsid w:val="0006163B"/>
    <w:rsid w:val="000624B2"/>
    <w:rsid w:val="00065293"/>
    <w:rsid w:val="0006643F"/>
    <w:rsid w:val="00066451"/>
    <w:rsid w:val="00066534"/>
    <w:rsid w:val="00067AAA"/>
    <w:rsid w:val="00070E01"/>
    <w:rsid w:val="0007323F"/>
    <w:rsid w:val="000762A4"/>
    <w:rsid w:val="000762E2"/>
    <w:rsid w:val="00076837"/>
    <w:rsid w:val="00076F57"/>
    <w:rsid w:val="00083EA9"/>
    <w:rsid w:val="000859BC"/>
    <w:rsid w:val="00085DAB"/>
    <w:rsid w:val="00090A83"/>
    <w:rsid w:val="000939D3"/>
    <w:rsid w:val="000945C1"/>
    <w:rsid w:val="00096ABE"/>
    <w:rsid w:val="000A1A82"/>
    <w:rsid w:val="000A2064"/>
    <w:rsid w:val="000A3A2B"/>
    <w:rsid w:val="000A4BBD"/>
    <w:rsid w:val="000A5B1C"/>
    <w:rsid w:val="000A5EA4"/>
    <w:rsid w:val="000B0305"/>
    <w:rsid w:val="000B0AA1"/>
    <w:rsid w:val="000B16D8"/>
    <w:rsid w:val="000B1DDB"/>
    <w:rsid w:val="000B254C"/>
    <w:rsid w:val="000B3498"/>
    <w:rsid w:val="000B46A7"/>
    <w:rsid w:val="000B5738"/>
    <w:rsid w:val="000C2873"/>
    <w:rsid w:val="000D14A4"/>
    <w:rsid w:val="000D182A"/>
    <w:rsid w:val="000D1FE9"/>
    <w:rsid w:val="000D1FFC"/>
    <w:rsid w:val="000D4CBA"/>
    <w:rsid w:val="000D51C8"/>
    <w:rsid w:val="000D5DD7"/>
    <w:rsid w:val="000E328F"/>
    <w:rsid w:val="000E5CA0"/>
    <w:rsid w:val="000E6098"/>
    <w:rsid w:val="000E7B04"/>
    <w:rsid w:val="000F3DF9"/>
    <w:rsid w:val="000F7EB5"/>
    <w:rsid w:val="00100824"/>
    <w:rsid w:val="00102867"/>
    <w:rsid w:val="00104577"/>
    <w:rsid w:val="00104732"/>
    <w:rsid w:val="00104771"/>
    <w:rsid w:val="00105545"/>
    <w:rsid w:val="001109F7"/>
    <w:rsid w:val="00110E15"/>
    <w:rsid w:val="00112098"/>
    <w:rsid w:val="00112C54"/>
    <w:rsid w:val="00112F66"/>
    <w:rsid w:val="00123E11"/>
    <w:rsid w:val="0012624E"/>
    <w:rsid w:val="00127B2E"/>
    <w:rsid w:val="001347C4"/>
    <w:rsid w:val="00135BB5"/>
    <w:rsid w:val="00141BEC"/>
    <w:rsid w:val="00142E33"/>
    <w:rsid w:val="00144E3D"/>
    <w:rsid w:val="0014774C"/>
    <w:rsid w:val="00147C8F"/>
    <w:rsid w:val="00151109"/>
    <w:rsid w:val="00151E55"/>
    <w:rsid w:val="00152497"/>
    <w:rsid w:val="0015346A"/>
    <w:rsid w:val="001543F6"/>
    <w:rsid w:val="00154F00"/>
    <w:rsid w:val="001571CD"/>
    <w:rsid w:val="00157552"/>
    <w:rsid w:val="00157B3F"/>
    <w:rsid w:val="0016112E"/>
    <w:rsid w:val="00163450"/>
    <w:rsid w:val="001650E8"/>
    <w:rsid w:val="001653EB"/>
    <w:rsid w:val="0016692F"/>
    <w:rsid w:val="001679C0"/>
    <w:rsid w:val="00167DE9"/>
    <w:rsid w:val="001700D7"/>
    <w:rsid w:val="00171771"/>
    <w:rsid w:val="00173A8C"/>
    <w:rsid w:val="0017483B"/>
    <w:rsid w:val="001750B3"/>
    <w:rsid w:val="00176B31"/>
    <w:rsid w:val="001808D6"/>
    <w:rsid w:val="00180F1D"/>
    <w:rsid w:val="001869AD"/>
    <w:rsid w:val="0018762E"/>
    <w:rsid w:val="00190BEB"/>
    <w:rsid w:val="00192579"/>
    <w:rsid w:val="00193D01"/>
    <w:rsid w:val="0019587E"/>
    <w:rsid w:val="001961F1"/>
    <w:rsid w:val="00196B88"/>
    <w:rsid w:val="00197553"/>
    <w:rsid w:val="001A364F"/>
    <w:rsid w:val="001A3DCF"/>
    <w:rsid w:val="001A3E2F"/>
    <w:rsid w:val="001A6FDD"/>
    <w:rsid w:val="001A7079"/>
    <w:rsid w:val="001A724A"/>
    <w:rsid w:val="001B08E7"/>
    <w:rsid w:val="001B0B82"/>
    <w:rsid w:val="001B2A32"/>
    <w:rsid w:val="001B39E7"/>
    <w:rsid w:val="001B53B5"/>
    <w:rsid w:val="001B6334"/>
    <w:rsid w:val="001B70B1"/>
    <w:rsid w:val="001B7BA5"/>
    <w:rsid w:val="001C0D61"/>
    <w:rsid w:val="001C3316"/>
    <w:rsid w:val="001C3ECC"/>
    <w:rsid w:val="001C408E"/>
    <w:rsid w:val="001C6E66"/>
    <w:rsid w:val="001C72D9"/>
    <w:rsid w:val="001C7488"/>
    <w:rsid w:val="001C7AFD"/>
    <w:rsid w:val="001C7B67"/>
    <w:rsid w:val="001D06C2"/>
    <w:rsid w:val="001D2085"/>
    <w:rsid w:val="001D3D5D"/>
    <w:rsid w:val="001D679F"/>
    <w:rsid w:val="001E2344"/>
    <w:rsid w:val="001E2365"/>
    <w:rsid w:val="001E3712"/>
    <w:rsid w:val="001E37AC"/>
    <w:rsid w:val="001E3A65"/>
    <w:rsid w:val="001E3B95"/>
    <w:rsid w:val="001E3ED1"/>
    <w:rsid w:val="001E421A"/>
    <w:rsid w:val="001E4D8E"/>
    <w:rsid w:val="001E61CF"/>
    <w:rsid w:val="001E7314"/>
    <w:rsid w:val="001F149E"/>
    <w:rsid w:val="001F1EC0"/>
    <w:rsid w:val="001F29D2"/>
    <w:rsid w:val="001F48E0"/>
    <w:rsid w:val="0020188F"/>
    <w:rsid w:val="00203587"/>
    <w:rsid w:val="0020385A"/>
    <w:rsid w:val="00205AF7"/>
    <w:rsid w:val="00207779"/>
    <w:rsid w:val="00212E3C"/>
    <w:rsid w:val="0021345B"/>
    <w:rsid w:val="00213B55"/>
    <w:rsid w:val="0021459C"/>
    <w:rsid w:val="0021546B"/>
    <w:rsid w:val="00216510"/>
    <w:rsid w:val="002174D7"/>
    <w:rsid w:val="00217F84"/>
    <w:rsid w:val="00221236"/>
    <w:rsid w:val="002223B7"/>
    <w:rsid w:val="00222A17"/>
    <w:rsid w:val="002235E0"/>
    <w:rsid w:val="00224E51"/>
    <w:rsid w:val="00227129"/>
    <w:rsid w:val="00230B0E"/>
    <w:rsid w:val="00231675"/>
    <w:rsid w:val="00232C5B"/>
    <w:rsid w:val="00233C58"/>
    <w:rsid w:val="00234AF6"/>
    <w:rsid w:val="00234C8E"/>
    <w:rsid w:val="00235DA1"/>
    <w:rsid w:val="002364D0"/>
    <w:rsid w:val="00236646"/>
    <w:rsid w:val="00241679"/>
    <w:rsid w:val="002419D2"/>
    <w:rsid w:val="00241AE6"/>
    <w:rsid w:val="0024202C"/>
    <w:rsid w:val="002452BC"/>
    <w:rsid w:val="00246A75"/>
    <w:rsid w:val="002519EC"/>
    <w:rsid w:val="002524E8"/>
    <w:rsid w:val="002536DD"/>
    <w:rsid w:val="00256003"/>
    <w:rsid w:val="0025735C"/>
    <w:rsid w:val="00257365"/>
    <w:rsid w:val="002600E3"/>
    <w:rsid w:val="002607D0"/>
    <w:rsid w:val="00262822"/>
    <w:rsid w:val="00264F1E"/>
    <w:rsid w:val="00265EFC"/>
    <w:rsid w:val="00266FFF"/>
    <w:rsid w:val="0026762C"/>
    <w:rsid w:val="00270246"/>
    <w:rsid w:val="002751F7"/>
    <w:rsid w:val="002758FD"/>
    <w:rsid w:val="00275D8D"/>
    <w:rsid w:val="0027736E"/>
    <w:rsid w:val="002805C3"/>
    <w:rsid w:val="00281C1E"/>
    <w:rsid w:val="00282886"/>
    <w:rsid w:val="00282E36"/>
    <w:rsid w:val="00282F30"/>
    <w:rsid w:val="002832E0"/>
    <w:rsid w:val="00283514"/>
    <w:rsid w:val="002841D4"/>
    <w:rsid w:val="00285546"/>
    <w:rsid w:val="002865E2"/>
    <w:rsid w:val="00286826"/>
    <w:rsid w:val="00286EB7"/>
    <w:rsid w:val="00291FD6"/>
    <w:rsid w:val="00292568"/>
    <w:rsid w:val="00292816"/>
    <w:rsid w:val="00292AD6"/>
    <w:rsid w:val="002940A5"/>
    <w:rsid w:val="00294B38"/>
    <w:rsid w:val="002950C6"/>
    <w:rsid w:val="00296D5E"/>
    <w:rsid w:val="00297801"/>
    <w:rsid w:val="002A2358"/>
    <w:rsid w:val="002A3CA6"/>
    <w:rsid w:val="002A5FA8"/>
    <w:rsid w:val="002A68C3"/>
    <w:rsid w:val="002A6C42"/>
    <w:rsid w:val="002A711D"/>
    <w:rsid w:val="002A7940"/>
    <w:rsid w:val="002B16C2"/>
    <w:rsid w:val="002B2A3D"/>
    <w:rsid w:val="002B362C"/>
    <w:rsid w:val="002B4715"/>
    <w:rsid w:val="002B5641"/>
    <w:rsid w:val="002B6647"/>
    <w:rsid w:val="002B6A29"/>
    <w:rsid w:val="002B6DB6"/>
    <w:rsid w:val="002C07A5"/>
    <w:rsid w:val="002C0B2C"/>
    <w:rsid w:val="002C0F6F"/>
    <w:rsid w:val="002C1446"/>
    <w:rsid w:val="002C1AA3"/>
    <w:rsid w:val="002C26E6"/>
    <w:rsid w:val="002C37C1"/>
    <w:rsid w:val="002C3FE4"/>
    <w:rsid w:val="002C5263"/>
    <w:rsid w:val="002D0962"/>
    <w:rsid w:val="002D26C7"/>
    <w:rsid w:val="002D2FF5"/>
    <w:rsid w:val="002D4502"/>
    <w:rsid w:val="002D4C72"/>
    <w:rsid w:val="002D4FC1"/>
    <w:rsid w:val="002D536B"/>
    <w:rsid w:val="002D6A64"/>
    <w:rsid w:val="002E08E2"/>
    <w:rsid w:val="002E2B51"/>
    <w:rsid w:val="002E3666"/>
    <w:rsid w:val="002E3D2B"/>
    <w:rsid w:val="002E5DDB"/>
    <w:rsid w:val="002E5E03"/>
    <w:rsid w:val="002E659B"/>
    <w:rsid w:val="002E7A96"/>
    <w:rsid w:val="002F0BB8"/>
    <w:rsid w:val="002F1CFB"/>
    <w:rsid w:val="002F264D"/>
    <w:rsid w:val="002F31A0"/>
    <w:rsid w:val="002F3C06"/>
    <w:rsid w:val="002F4F95"/>
    <w:rsid w:val="002F5514"/>
    <w:rsid w:val="002F5AFB"/>
    <w:rsid w:val="002F5FB9"/>
    <w:rsid w:val="002F6FBD"/>
    <w:rsid w:val="00302C02"/>
    <w:rsid w:val="0030467B"/>
    <w:rsid w:val="0030601A"/>
    <w:rsid w:val="00307DBE"/>
    <w:rsid w:val="003103EB"/>
    <w:rsid w:val="00310CC3"/>
    <w:rsid w:val="0031255F"/>
    <w:rsid w:val="003144C3"/>
    <w:rsid w:val="003154A1"/>
    <w:rsid w:val="00315FDE"/>
    <w:rsid w:val="00316070"/>
    <w:rsid w:val="00316527"/>
    <w:rsid w:val="00320EE9"/>
    <w:rsid w:val="00320FDE"/>
    <w:rsid w:val="0032103D"/>
    <w:rsid w:val="00321D2E"/>
    <w:rsid w:val="0032228E"/>
    <w:rsid w:val="00322D50"/>
    <w:rsid w:val="00334DB7"/>
    <w:rsid w:val="00336262"/>
    <w:rsid w:val="00336B63"/>
    <w:rsid w:val="00340FFE"/>
    <w:rsid w:val="0034223A"/>
    <w:rsid w:val="003437CE"/>
    <w:rsid w:val="00345611"/>
    <w:rsid w:val="003458FD"/>
    <w:rsid w:val="00347C9B"/>
    <w:rsid w:val="00350DBB"/>
    <w:rsid w:val="00352892"/>
    <w:rsid w:val="00353237"/>
    <w:rsid w:val="00353784"/>
    <w:rsid w:val="00355B16"/>
    <w:rsid w:val="00356C76"/>
    <w:rsid w:val="00357176"/>
    <w:rsid w:val="00370448"/>
    <w:rsid w:val="00371DAB"/>
    <w:rsid w:val="00373487"/>
    <w:rsid w:val="00373F25"/>
    <w:rsid w:val="00381A5F"/>
    <w:rsid w:val="0038215A"/>
    <w:rsid w:val="00382A9C"/>
    <w:rsid w:val="003853CD"/>
    <w:rsid w:val="00385C3C"/>
    <w:rsid w:val="0038688D"/>
    <w:rsid w:val="00392227"/>
    <w:rsid w:val="00394100"/>
    <w:rsid w:val="00394965"/>
    <w:rsid w:val="003970BE"/>
    <w:rsid w:val="003A0F5A"/>
    <w:rsid w:val="003A31D6"/>
    <w:rsid w:val="003A3CCB"/>
    <w:rsid w:val="003A4472"/>
    <w:rsid w:val="003A6609"/>
    <w:rsid w:val="003A6683"/>
    <w:rsid w:val="003B0E07"/>
    <w:rsid w:val="003B2D45"/>
    <w:rsid w:val="003B5797"/>
    <w:rsid w:val="003B5B06"/>
    <w:rsid w:val="003C13E8"/>
    <w:rsid w:val="003C14D0"/>
    <w:rsid w:val="003C48B3"/>
    <w:rsid w:val="003C57DD"/>
    <w:rsid w:val="003C5DF5"/>
    <w:rsid w:val="003C7318"/>
    <w:rsid w:val="003C793E"/>
    <w:rsid w:val="003D29E6"/>
    <w:rsid w:val="003D3B5E"/>
    <w:rsid w:val="003D60A5"/>
    <w:rsid w:val="003E0B56"/>
    <w:rsid w:val="003E0F35"/>
    <w:rsid w:val="003E121F"/>
    <w:rsid w:val="003E1DF1"/>
    <w:rsid w:val="003E1F6F"/>
    <w:rsid w:val="003E2738"/>
    <w:rsid w:val="003E29E9"/>
    <w:rsid w:val="003E5493"/>
    <w:rsid w:val="003E5746"/>
    <w:rsid w:val="003E61EE"/>
    <w:rsid w:val="003E6327"/>
    <w:rsid w:val="003E6401"/>
    <w:rsid w:val="003E70D6"/>
    <w:rsid w:val="003E7CAC"/>
    <w:rsid w:val="003F3B60"/>
    <w:rsid w:val="003F645A"/>
    <w:rsid w:val="003F71CE"/>
    <w:rsid w:val="00401708"/>
    <w:rsid w:val="00404C71"/>
    <w:rsid w:val="00410638"/>
    <w:rsid w:val="004112C5"/>
    <w:rsid w:val="004115B5"/>
    <w:rsid w:val="00411BFD"/>
    <w:rsid w:val="00414EE0"/>
    <w:rsid w:val="004153EE"/>
    <w:rsid w:val="00417F87"/>
    <w:rsid w:val="0042035B"/>
    <w:rsid w:val="004214DC"/>
    <w:rsid w:val="0042744F"/>
    <w:rsid w:val="0043054D"/>
    <w:rsid w:val="00433444"/>
    <w:rsid w:val="00434AB5"/>
    <w:rsid w:val="00434FCB"/>
    <w:rsid w:val="004362A1"/>
    <w:rsid w:val="00436554"/>
    <w:rsid w:val="00436F0C"/>
    <w:rsid w:val="00440503"/>
    <w:rsid w:val="00441BAD"/>
    <w:rsid w:val="00441F01"/>
    <w:rsid w:val="00442DF4"/>
    <w:rsid w:val="00442E7E"/>
    <w:rsid w:val="00444035"/>
    <w:rsid w:val="0044551A"/>
    <w:rsid w:val="004455A2"/>
    <w:rsid w:val="00445B73"/>
    <w:rsid w:val="0044779B"/>
    <w:rsid w:val="00450090"/>
    <w:rsid w:val="004523BA"/>
    <w:rsid w:val="00452E80"/>
    <w:rsid w:val="00456220"/>
    <w:rsid w:val="00457865"/>
    <w:rsid w:val="004610C4"/>
    <w:rsid w:val="004613B4"/>
    <w:rsid w:val="00462AC8"/>
    <w:rsid w:val="00462D87"/>
    <w:rsid w:val="00463BB5"/>
    <w:rsid w:val="00464498"/>
    <w:rsid w:val="00465D61"/>
    <w:rsid w:val="00466D18"/>
    <w:rsid w:val="00474391"/>
    <w:rsid w:val="004831DD"/>
    <w:rsid w:val="004837BD"/>
    <w:rsid w:val="004841A2"/>
    <w:rsid w:val="0048472F"/>
    <w:rsid w:val="00484A13"/>
    <w:rsid w:val="00485DB4"/>
    <w:rsid w:val="0048605C"/>
    <w:rsid w:val="0049405E"/>
    <w:rsid w:val="00494339"/>
    <w:rsid w:val="00495094"/>
    <w:rsid w:val="004A0C35"/>
    <w:rsid w:val="004A2FB7"/>
    <w:rsid w:val="004A5280"/>
    <w:rsid w:val="004A5DAF"/>
    <w:rsid w:val="004A6898"/>
    <w:rsid w:val="004A6BDC"/>
    <w:rsid w:val="004B0A8A"/>
    <w:rsid w:val="004B1183"/>
    <w:rsid w:val="004B2691"/>
    <w:rsid w:val="004B2CE1"/>
    <w:rsid w:val="004B4E9A"/>
    <w:rsid w:val="004B50C3"/>
    <w:rsid w:val="004B5FEF"/>
    <w:rsid w:val="004B633F"/>
    <w:rsid w:val="004C019A"/>
    <w:rsid w:val="004C0F70"/>
    <w:rsid w:val="004C107C"/>
    <w:rsid w:val="004C2090"/>
    <w:rsid w:val="004C4180"/>
    <w:rsid w:val="004C488D"/>
    <w:rsid w:val="004C589D"/>
    <w:rsid w:val="004C792A"/>
    <w:rsid w:val="004C7E3E"/>
    <w:rsid w:val="004D193A"/>
    <w:rsid w:val="004D214C"/>
    <w:rsid w:val="004D3332"/>
    <w:rsid w:val="004D40CA"/>
    <w:rsid w:val="004D6F84"/>
    <w:rsid w:val="004D793B"/>
    <w:rsid w:val="004E0224"/>
    <w:rsid w:val="004E2510"/>
    <w:rsid w:val="004E3561"/>
    <w:rsid w:val="004E3DAA"/>
    <w:rsid w:val="004E4E11"/>
    <w:rsid w:val="004E5F5C"/>
    <w:rsid w:val="004E731F"/>
    <w:rsid w:val="004F2405"/>
    <w:rsid w:val="004F2781"/>
    <w:rsid w:val="004F2BFF"/>
    <w:rsid w:val="004F3D94"/>
    <w:rsid w:val="004F3DE3"/>
    <w:rsid w:val="004F4416"/>
    <w:rsid w:val="00500632"/>
    <w:rsid w:val="00503249"/>
    <w:rsid w:val="00506C60"/>
    <w:rsid w:val="00511E46"/>
    <w:rsid w:val="00513A6D"/>
    <w:rsid w:val="00515F0C"/>
    <w:rsid w:val="00524E75"/>
    <w:rsid w:val="00524FE8"/>
    <w:rsid w:val="0053098C"/>
    <w:rsid w:val="005329C1"/>
    <w:rsid w:val="0053414C"/>
    <w:rsid w:val="00534537"/>
    <w:rsid w:val="00534869"/>
    <w:rsid w:val="00536D3C"/>
    <w:rsid w:val="005375B7"/>
    <w:rsid w:val="0054004D"/>
    <w:rsid w:val="00540481"/>
    <w:rsid w:val="00540881"/>
    <w:rsid w:val="0054172D"/>
    <w:rsid w:val="005424C5"/>
    <w:rsid w:val="0054266A"/>
    <w:rsid w:val="0054513A"/>
    <w:rsid w:val="005470EE"/>
    <w:rsid w:val="00552783"/>
    <w:rsid w:val="005533C3"/>
    <w:rsid w:val="00553972"/>
    <w:rsid w:val="00553F4A"/>
    <w:rsid w:val="00555CF4"/>
    <w:rsid w:val="00555CFE"/>
    <w:rsid w:val="0055625B"/>
    <w:rsid w:val="00557231"/>
    <w:rsid w:val="005628D9"/>
    <w:rsid w:val="00562F32"/>
    <w:rsid w:val="00563382"/>
    <w:rsid w:val="0056461F"/>
    <w:rsid w:val="00564E82"/>
    <w:rsid w:val="00566839"/>
    <w:rsid w:val="00566D1D"/>
    <w:rsid w:val="00567F01"/>
    <w:rsid w:val="00571F3E"/>
    <w:rsid w:val="00572588"/>
    <w:rsid w:val="00572A67"/>
    <w:rsid w:val="0057300B"/>
    <w:rsid w:val="00573DA9"/>
    <w:rsid w:val="00574104"/>
    <w:rsid w:val="0058194C"/>
    <w:rsid w:val="00581B45"/>
    <w:rsid w:val="00581EA6"/>
    <w:rsid w:val="005837A5"/>
    <w:rsid w:val="00583E5E"/>
    <w:rsid w:val="00584310"/>
    <w:rsid w:val="005854AF"/>
    <w:rsid w:val="00587700"/>
    <w:rsid w:val="00587BD4"/>
    <w:rsid w:val="00590387"/>
    <w:rsid w:val="005932D2"/>
    <w:rsid w:val="00594704"/>
    <w:rsid w:val="0059500F"/>
    <w:rsid w:val="005A138E"/>
    <w:rsid w:val="005A15D5"/>
    <w:rsid w:val="005A2A2B"/>
    <w:rsid w:val="005A31DF"/>
    <w:rsid w:val="005A33EE"/>
    <w:rsid w:val="005A3ADE"/>
    <w:rsid w:val="005A45BA"/>
    <w:rsid w:val="005B19F0"/>
    <w:rsid w:val="005B1A64"/>
    <w:rsid w:val="005B25A9"/>
    <w:rsid w:val="005B719B"/>
    <w:rsid w:val="005C0E76"/>
    <w:rsid w:val="005C0E8B"/>
    <w:rsid w:val="005C486A"/>
    <w:rsid w:val="005C4B31"/>
    <w:rsid w:val="005C4B60"/>
    <w:rsid w:val="005C6B5E"/>
    <w:rsid w:val="005C73D1"/>
    <w:rsid w:val="005C77EA"/>
    <w:rsid w:val="005D101D"/>
    <w:rsid w:val="005D1D99"/>
    <w:rsid w:val="005D1E48"/>
    <w:rsid w:val="005D1E4B"/>
    <w:rsid w:val="005E1F6E"/>
    <w:rsid w:val="005E2327"/>
    <w:rsid w:val="005E271E"/>
    <w:rsid w:val="005E33E0"/>
    <w:rsid w:val="005E37F9"/>
    <w:rsid w:val="005E54B2"/>
    <w:rsid w:val="005E5DA4"/>
    <w:rsid w:val="005E7ABF"/>
    <w:rsid w:val="005F204C"/>
    <w:rsid w:val="005F7123"/>
    <w:rsid w:val="00602F6F"/>
    <w:rsid w:val="00604B40"/>
    <w:rsid w:val="00604D64"/>
    <w:rsid w:val="00605B21"/>
    <w:rsid w:val="006075E6"/>
    <w:rsid w:val="00610BCE"/>
    <w:rsid w:val="006114DE"/>
    <w:rsid w:val="00611D7F"/>
    <w:rsid w:val="0061209C"/>
    <w:rsid w:val="006120FA"/>
    <w:rsid w:val="0061219A"/>
    <w:rsid w:val="006127C2"/>
    <w:rsid w:val="00613C68"/>
    <w:rsid w:val="00614B3C"/>
    <w:rsid w:val="0061582D"/>
    <w:rsid w:val="00615E1D"/>
    <w:rsid w:val="00622C98"/>
    <w:rsid w:val="00624DC1"/>
    <w:rsid w:val="00625FF0"/>
    <w:rsid w:val="00626840"/>
    <w:rsid w:val="00627037"/>
    <w:rsid w:val="006271C6"/>
    <w:rsid w:val="00630469"/>
    <w:rsid w:val="00630663"/>
    <w:rsid w:val="00632E01"/>
    <w:rsid w:val="00633A28"/>
    <w:rsid w:val="00634E34"/>
    <w:rsid w:val="00637006"/>
    <w:rsid w:val="00637C67"/>
    <w:rsid w:val="00643EDC"/>
    <w:rsid w:val="00643FC9"/>
    <w:rsid w:val="00647EDE"/>
    <w:rsid w:val="00652732"/>
    <w:rsid w:val="00654007"/>
    <w:rsid w:val="00655D18"/>
    <w:rsid w:val="00657443"/>
    <w:rsid w:val="006608CA"/>
    <w:rsid w:val="00670297"/>
    <w:rsid w:val="00672C86"/>
    <w:rsid w:val="00673D59"/>
    <w:rsid w:val="006740F3"/>
    <w:rsid w:val="00674AC9"/>
    <w:rsid w:val="006757B1"/>
    <w:rsid w:val="006766E5"/>
    <w:rsid w:val="0068062E"/>
    <w:rsid w:val="00681446"/>
    <w:rsid w:val="00681B10"/>
    <w:rsid w:val="006828C3"/>
    <w:rsid w:val="006847DC"/>
    <w:rsid w:val="00690F56"/>
    <w:rsid w:val="00691EC6"/>
    <w:rsid w:val="00693039"/>
    <w:rsid w:val="00693145"/>
    <w:rsid w:val="00693612"/>
    <w:rsid w:val="0069618C"/>
    <w:rsid w:val="00697129"/>
    <w:rsid w:val="006A0884"/>
    <w:rsid w:val="006A5860"/>
    <w:rsid w:val="006A5AF2"/>
    <w:rsid w:val="006A6E00"/>
    <w:rsid w:val="006B1B5E"/>
    <w:rsid w:val="006B3445"/>
    <w:rsid w:val="006B5881"/>
    <w:rsid w:val="006B5C0C"/>
    <w:rsid w:val="006B6BA8"/>
    <w:rsid w:val="006B6E3A"/>
    <w:rsid w:val="006B76C8"/>
    <w:rsid w:val="006B77FE"/>
    <w:rsid w:val="006C10AD"/>
    <w:rsid w:val="006C7B22"/>
    <w:rsid w:val="006D2307"/>
    <w:rsid w:val="006D272D"/>
    <w:rsid w:val="006D6C2C"/>
    <w:rsid w:val="006E24C4"/>
    <w:rsid w:val="006E25CF"/>
    <w:rsid w:val="006E3F5A"/>
    <w:rsid w:val="006E5954"/>
    <w:rsid w:val="006F25B4"/>
    <w:rsid w:val="006F43B4"/>
    <w:rsid w:val="006F468D"/>
    <w:rsid w:val="006F4E79"/>
    <w:rsid w:val="006F7B6F"/>
    <w:rsid w:val="00700369"/>
    <w:rsid w:val="00701C1A"/>
    <w:rsid w:val="007032E8"/>
    <w:rsid w:val="00703469"/>
    <w:rsid w:val="007038E8"/>
    <w:rsid w:val="007049C0"/>
    <w:rsid w:val="00706DC4"/>
    <w:rsid w:val="00707941"/>
    <w:rsid w:val="007107A2"/>
    <w:rsid w:val="007118F5"/>
    <w:rsid w:val="00711AB1"/>
    <w:rsid w:val="00711E18"/>
    <w:rsid w:val="007172D6"/>
    <w:rsid w:val="0072210D"/>
    <w:rsid w:val="00723370"/>
    <w:rsid w:val="007237F7"/>
    <w:rsid w:val="00725362"/>
    <w:rsid w:val="0072537E"/>
    <w:rsid w:val="00725E2A"/>
    <w:rsid w:val="00727E36"/>
    <w:rsid w:val="00730835"/>
    <w:rsid w:val="00731301"/>
    <w:rsid w:val="00734FBB"/>
    <w:rsid w:val="00735631"/>
    <w:rsid w:val="00735634"/>
    <w:rsid w:val="007359FD"/>
    <w:rsid w:val="00736069"/>
    <w:rsid w:val="00737BC5"/>
    <w:rsid w:val="00747868"/>
    <w:rsid w:val="00752077"/>
    <w:rsid w:val="007523B6"/>
    <w:rsid w:val="0075486F"/>
    <w:rsid w:val="00754EE1"/>
    <w:rsid w:val="00755ABC"/>
    <w:rsid w:val="007616C1"/>
    <w:rsid w:val="00762F8A"/>
    <w:rsid w:val="00763407"/>
    <w:rsid w:val="007679A1"/>
    <w:rsid w:val="0077006E"/>
    <w:rsid w:val="007705F8"/>
    <w:rsid w:val="007722C2"/>
    <w:rsid w:val="00774880"/>
    <w:rsid w:val="00776A21"/>
    <w:rsid w:val="00777EDF"/>
    <w:rsid w:val="007814AF"/>
    <w:rsid w:val="0078413C"/>
    <w:rsid w:val="00786A5E"/>
    <w:rsid w:val="00791CFD"/>
    <w:rsid w:val="00791D6C"/>
    <w:rsid w:val="00792227"/>
    <w:rsid w:val="007934A3"/>
    <w:rsid w:val="007955A8"/>
    <w:rsid w:val="007961B5"/>
    <w:rsid w:val="00796354"/>
    <w:rsid w:val="0079707A"/>
    <w:rsid w:val="0079708E"/>
    <w:rsid w:val="007970D9"/>
    <w:rsid w:val="0079789A"/>
    <w:rsid w:val="007A03AF"/>
    <w:rsid w:val="007A21CD"/>
    <w:rsid w:val="007A47A3"/>
    <w:rsid w:val="007A4CAF"/>
    <w:rsid w:val="007A53D7"/>
    <w:rsid w:val="007A5806"/>
    <w:rsid w:val="007B1FF4"/>
    <w:rsid w:val="007B2AB9"/>
    <w:rsid w:val="007B362B"/>
    <w:rsid w:val="007B6B8F"/>
    <w:rsid w:val="007C0EF6"/>
    <w:rsid w:val="007C1E64"/>
    <w:rsid w:val="007C32F5"/>
    <w:rsid w:val="007C4705"/>
    <w:rsid w:val="007C560D"/>
    <w:rsid w:val="007C58D3"/>
    <w:rsid w:val="007C6979"/>
    <w:rsid w:val="007D018E"/>
    <w:rsid w:val="007D0EAC"/>
    <w:rsid w:val="007D125A"/>
    <w:rsid w:val="007D20BF"/>
    <w:rsid w:val="007D2930"/>
    <w:rsid w:val="007D2EF3"/>
    <w:rsid w:val="007D34FF"/>
    <w:rsid w:val="007D395E"/>
    <w:rsid w:val="007D44E4"/>
    <w:rsid w:val="007D6103"/>
    <w:rsid w:val="007D74E6"/>
    <w:rsid w:val="007D79DD"/>
    <w:rsid w:val="007E0177"/>
    <w:rsid w:val="007E0617"/>
    <w:rsid w:val="007E0BC9"/>
    <w:rsid w:val="007E16FD"/>
    <w:rsid w:val="007E385C"/>
    <w:rsid w:val="007E4128"/>
    <w:rsid w:val="007E436E"/>
    <w:rsid w:val="007E569F"/>
    <w:rsid w:val="007E60B0"/>
    <w:rsid w:val="007E6EBB"/>
    <w:rsid w:val="007E7239"/>
    <w:rsid w:val="007E759D"/>
    <w:rsid w:val="007E7FEA"/>
    <w:rsid w:val="007F0FC0"/>
    <w:rsid w:val="007F1D3A"/>
    <w:rsid w:val="007F21C9"/>
    <w:rsid w:val="007F3082"/>
    <w:rsid w:val="007F323B"/>
    <w:rsid w:val="007F4181"/>
    <w:rsid w:val="007F5BFC"/>
    <w:rsid w:val="007F6511"/>
    <w:rsid w:val="007F672C"/>
    <w:rsid w:val="007F6BF2"/>
    <w:rsid w:val="007F738D"/>
    <w:rsid w:val="007F7793"/>
    <w:rsid w:val="007F7BD0"/>
    <w:rsid w:val="00800E51"/>
    <w:rsid w:val="00802706"/>
    <w:rsid w:val="00802793"/>
    <w:rsid w:val="00803EF7"/>
    <w:rsid w:val="00806E8A"/>
    <w:rsid w:val="0080738A"/>
    <w:rsid w:val="008074F2"/>
    <w:rsid w:val="0081396A"/>
    <w:rsid w:val="00817025"/>
    <w:rsid w:val="008178BD"/>
    <w:rsid w:val="00820BC6"/>
    <w:rsid w:val="00820FB5"/>
    <w:rsid w:val="0082365E"/>
    <w:rsid w:val="008246A0"/>
    <w:rsid w:val="00825A12"/>
    <w:rsid w:val="00825F06"/>
    <w:rsid w:val="00827A6B"/>
    <w:rsid w:val="00827A9E"/>
    <w:rsid w:val="0083003C"/>
    <w:rsid w:val="00831D72"/>
    <w:rsid w:val="0083224F"/>
    <w:rsid w:val="00834935"/>
    <w:rsid w:val="008403FF"/>
    <w:rsid w:val="00841216"/>
    <w:rsid w:val="008474F8"/>
    <w:rsid w:val="008476AD"/>
    <w:rsid w:val="00847E51"/>
    <w:rsid w:val="008506D9"/>
    <w:rsid w:val="008507DC"/>
    <w:rsid w:val="008530FE"/>
    <w:rsid w:val="008531F4"/>
    <w:rsid w:val="0085439B"/>
    <w:rsid w:val="00856296"/>
    <w:rsid w:val="00856F18"/>
    <w:rsid w:val="0085734B"/>
    <w:rsid w:val="008624E2"/>
    <w:rsid w:val="0086543B"/>
    <w:rsid w:val="008665E9"/>
    <w:rsid w:val="00871318"/>
    <w:rsid w:val="00872422"/>
    <w:rsid w:val="0087408C"/>
    <w:rsid w:val="00875057"/>
    <w:rsid w:val="00877916"/>
    <w:rsid w:val="008808CB"/>
    <w:rsid w:val="00882867"/>
    <w:rsid w:val="00882F85"/>
    <w:rsid w:val="00882FD2"/>
    <w:rsid w:val="00882FF9"/>
    <w:rsid w:val="00886B30"/>
    <w:rsid w:val="00887BCE"/>
    <w:rsid w:val="00887D6A"/>
    <w:rsid w:val="008907FF"/>
    <w:rsid w:val="008968BD"/>
    <w:rsid w:val="008A03FB"/>
    <w:rsid w:val="008A50C8"/>
    <w:rsid w:val="008B090F"/>
    <w:rsid w:val="008B31C3"/>
    <w:rsid w:val="008B3383"/>
    <w:rsid w:val="008B3CCB"/>
    <w:rsid w:val="008B6D13"/>
    <w:rsid w:val="008B7033"/>
    <w:rsid w:val="008B79E9"/>
    <w:rsid w:val="008C129D"/>
    <w:rsid w:val="008C1910"/>
    <w:rsid w:val="008C3BCB"/>
    <w:rsid w:val="008C7750"/>
    <w:rsid w:val="008C776A"/>
    <w:rsid w:val="008D0F3C"/>
    <w:rsid w:val="008D1806"/>
    <w:rsid w:val="008D4A3D"/>
    <w:rsid w:val="008D4AF6"/>
    <w:rsid w:val="008D55C9"/>
    <w:rsid w:val="008D57F4"/>
    <w:rsid w:val="008D62D8"/>
    <w:rsid w:val="008D6651"/>
    <w:rsid w:val="008E0C1C"/>
    <w:rsid w:val="008E2B16"/>
    <w:rsid w:val="008E5418"/>
    <w:rsid w:val="008E5612"/>
    <w:rsid w:val="008E5A6E"/>
    <w:rsid w:val="008F139C"/>
    <w:rsid w:val="008F22FD"/>
    <w:rsid w:val="008F2A41"/>
    <w:rsid w:val="008F2CCD"/>
    <w:rsid w:val="008F3D51"/>
    <w:rsid w:val="008F432C"/>
    <w:rsid w:val="008F4473"/>
    <w:rsid w:val="008F4BFA"/>
    <w:rsid w:val="008F7214"/>
    <w:rsid w:val="0090196C"/>
    <w:rsid w:val="00902E62"/>
    <w:rsid w:val="009041D5"/>
    <w:rsid w:val="009050B2"/>
    <w:rsid w:val="00910E2B"/>
    <w:rsid w:val="00913813"/>
    <w:rsid w:val="009154FE"/>
    <w:rsid w:val="009165D9"/>
    <w:rsid w:val="00916BED"/>
    <w:rsid w:val="009213DD"/>
    <w:rsid w:val="00921A05"/>
    <w:rsid w:val="00921D09"/>
    <w:rsid w:val="00922A5E"/>
    <w:rsid w:val="00922B6F"/>
    <w:rsid w:val="00924536"/>
    <w:rsid w:val="009249F3"/>
    <w:rsid w:val="00925974"/>
    <w:rsid w:val="009263D3"/>
    <w:rsid w:val="009307CF"/>
    <w:rsid w:val="009329C7"/>
    <w:rsid w:val="00934F1A"/>
    <w:rsid w:val="0094060A"/>
    <w:rsid w:val="00940784"/>
    <w:rsid w:val="0094086F"/>
    <w:rsid w:val="009412B4"/>
    <w:rsid w:val="00943C79"/>
    <w:rsid w:val="00944292"/>
    <w:rsid w:val="00944295"/>
    <w:rsid w:val="00945A30"/>
    <w:rsid w:val="00945AF2"/>
    <w:rsid w:val="009469DE"/>
    <w:rsid w:val="00951716"/>
    <w:rsid w:val="00951B1A"/>
    <w:rsid w:val="0095215E"/>
    <w:rsid w:val="00952260"/>
    <w:rsid w:val="009525C9"/>
    <w:rsid w:val="00954A9F"/>
    <w:rsid w:val="00954D7A"/>
    <w:rsid w:val="00955242"/>
    <w:rsid w:val="0095623D"/>
    <w:rsid w:val="00956635"/>
    <w:rsid w:val="00957AA3"/>
    <w:rsid w:val="00957B14"/>
    <w:rsid w:val="0096122F"/>
    <w:rsid w:val="00961830"/>
    <w:rsid w:val="00961C32"/>
    <w:rsid w:val="009621EB"/>
    <w:rsid w:val="00963B2A"/>
    <w:rsid w:val="00963FD2"/>
    <w:rsid w:val="0096655B"/>
    <w:rsid w:val="0097126B"/>
    <w:rsid w:val="009746E2"/>
    <w:rsid w:val="00975150"/>
    <w:rsid w:val="00975B9D"/>
    <w:rsid w:val="0098050D"/>
    <w:rsid w:val="00981127"/>
    <w:rsid w:val="00981183"/>
    <w:rsid w:val="00984586"/>
    <w:rsid w:val="0098536A"/>
    <w:rsid w:val="00986FC3"/>
    <w:rsid w:val="009871B7"/>
    <w:rsid w:val="009875A2"/>
    <w:rsid w:val="0099104C"/>
    <w:rsid w:val="009940D6"/>
    <w:rsid w:val="00997055"/>
    <w:rsid w:val="00997FDA"/>
    <w:rsid w:val="009A1B72"/>
    <w:rsid w:val="009A4A7F"/>
    <w:rsid w:val="009A4B72"/>
    <w:rsid w:val="009A62A3"/>
    <w:rsid w:val="009A6925"/>
    <w:rsid w:val="009A6F2F"/>
    <w:rsid w:val="009A75B5"/>
    <w:rsid w:val="009B1CF3"/>
    <w:rsid w:val="009B320F"/>
    <w:rsid w:val="009B412C"/>
    <w:rsid w:val="009B556B"/>
    <w:rsid w:val="009B60AB"/>
    <w:rsid w:val="009B661B"/>
    <w:rsid w:val="009B66F4"/>
    <w:rsid w:val="009C1CD2"/>
    <w:rsid w:val="009C3B71"/>
    <w:rsid w:val="009C3E3C"/>
    <w:rsid w:val="009C5092"/>
    <w:rsid w:val="009C584B"/>
    <w:rsid w:val="009C5859"/>
    <w:rsid w:val="009C7C37"/>
    <w:rsid w:val="009D0BCB"/>
    <w:rsid w:val="009D3946"/>
    <w:rsid w:val="009D6141"/>
    <w:rsid w:val="009D6245"/>
    <w:rsid w:val="009D69E1"/>
    <w:rsid w:val="009D7721"/>
    <w:rsid w:val="009E21CF"/>
    <w:rsid w:val="009E2367"/>
    <w:rsid w:val="009E30B8"/>
    <w:rsid w:val="009E59BA"/>
    <w:rsid w:val="009E6643"/>
    <w:rsid w:val="009E6E36"/>
    <w:rsid w:val="009E6F4D"/>
    <w:rsid w:val="009F0723"/>
    <w:rsid w:val="009F0809"/>
    <w:rsid w:val="009F426D"/>
    <w:rsid w:val="009F67DD"/>
    <w:rsid w:val="00A00314"/>
    <w:rsid w:val="00A01F50"/>
    <w:rsid w:val="00A02142"/>
    <w:rsid w:val="00A0216D"/>
    <w:rsid w:val="00A02EBF"/>
    <w:rsid w:val="00A03DD2"/>
    <w:rsid w:val="00A03EDC"/>
    <w:rsid w:val="00A05731"/>
    <w:rsid w:val="00A05A8B"/>
    <w:rsid w:val="00A05FF9"/>
    <w:rsid w:val="00A0718C"/>
    <w:rsid w:val="00A0726D"/>
    <w:rsid w:val="00A07EA5"/>
    <w:rsid w:val="00A105F4"/>
    <w:rsid w:val="00A12500"/>
    <w:rsid w:val="00A1283B"/>
    <w:rsid w:val="00A14DF3"/>
    <w:rsid w:val="00A1771A"/>
    <w:rsid w:val="00A202B2"/>
    <w:rsid w:val="00A21021"/>
    <w:rsid w:val="00A21989"/>
    <w:rsid w:val="00A2239E"/>
    <w:rsid w:val="00A24D8B"/>
    <w:rsid w:val="00A25D75"/>
    <w:rsid w:val="00A342EE"/>
    <w:rsid w:val="00A353EC"/>
    <w:rsid w:val="00A3548F"/>
    <w:rsid w:val="00A354E8"/>
    <w:rsid w:val="00A358C5"/>
    <w:rsid w:val="00A40302"/>
    <w:rsid w:val="00A40761"/>
    <w:rsid w:val="00A4164C"/>
    <w:rsid w:val="00A41A49"/>
    <w:rsid w:val="00A4755D"/>
    <w:rsid w:val="00A50780"/>
    <w:rsid w:val="00A523BE"/>
    <w:rsid w:val="00A56E2E"/>
    <w:rsid w:val="00A61954"/>
    <w:rsid w:val="00A62171"/>
    <w:rsid w:val="00A62183"/>
    <w:rsid w:val="00A64662"/>
    <w:rsid w:val="00A6552E"/>
    <w:rsid w:val="00A664C8"/>
    <w:rsid w:val="00A67D59"/>
    <w:rsid w:val="00A7216B"/>
    <w:rsid w:val="00A74F06"/>
    <w:rsid w:val="00A8163D"/>
    <w:rsid w:val="00A844A3"/>
    <w:rsid w:val="00A844CA"/>
    <w:rsid w:val="00A8557A"/>
    <w:rsid w:val="00A86933"/>
    <w:rsid w:val="00A86AAA"/>
    <w:rsid w:val="00A86C7A"/>
    <w:rsid w:val="00A90B5A"/>
    <w:rsid w:val="00A90D24"/>
    <w:rsid w:val="00A92121"/>
    <w:rsid w:val="00A9295A"/>
    <w:rsid w:val="00A94F4C"/>
    <w:rsid w:val="00A94FD3"/>
    <w:rsid w:val="00A979AE"/>
    <w:rsid w:val="00AA13CA"/>
    <w:rsid w:val="00AA18A4"/>
    <w:rsid w:val="00AA42CA"/>
    <w:rsid w:val="00AB0D87"/>
    <w:rsid w:val="00AB22D3"/>
    <w:rsid w:val="00AB3DE2"/>
    <w:rsid w:val="00AB4DCC"/>
    <w:rsid w:val="00AB62A7"/>
    <w:rsid w:val="00AB6C91"/>
    <w:rsid w:val="00AB73D2"/>
    <w:rsid w:val="00AC2887"/>
    <w:rsid w:val="00AC2BC5"/>
    <w:rsid w:val="00AC2EFD"/>
    <w:rsid w:val="00AC3F88"/>
    <w:rsid w:val="00AC47E7"/>
    <w:rsid w:val="00AC62FB"/>
    <w:rsid w:val="00AC7BC4"/>
    <w:rsid w:val="00AD05F6"/>
    <w:rsid w:val="00AD27D2"/>
    <w:rsid w:val="00AD29F1"/>
    <w:rsid w:val="00AE0A23"/>
    <w:rsid w:val="00AE0D03"/>
    <w:rsid w:val="00AE0F9A"/>
    <w:rsid w:val="00AE20EA"/>
    <w:rsid w:val="00AE258C"/>
    <w:rsid w:val="00AE322C"/>
    <w:rsid w:val="00AE4A42"/>
    <w:rsid w:val="00AE715C"/>
    <w:rsid w:val="00AE737A"/>
    <w:rsid w:val="00AE7CD2"/>
    <w:rsid w:val="00AF072A"/>
    <w:rsid w:val="00AF26AF"/>
    <w:rsid w:val="00AF31FA"/>
    <w:rsid w:val="00AF40B8"/>
    <w:rsid w:val="00AF74A8"/>
    <w:rsid w:val="00B01082"/>
    <w:rsid w:val="00B01B21"/>
    <w:rsid w:val="00B02623"/>
    <w:rsid w:val="00B04606"/>
    <w:rsid w:val="00B04D9C"/>
    <w:rsid w:val="00B051EA"/>
    <w:rsid w:val="00B066BE"/>
    <w:rsid w:val="00B1043E"/>
    <w:rsid w:val="00B130E2"/>
    <w:rsid w:val="00B141C8"/>
    <w:rsid w:val="00B14ECA"/>
    <w:rsid w:val="00B15365"/>
    <w:rsid w:val="00B15A7F"/>
    <w:rsid w:val="00B162F4"/>
    <w:rsid w:val="00B2279C"/>
    <w:rsid w:val="00B23FAB"/>
    <w:rsid w:val="00B252EF"/>
    <w:rsid w:val="00B30B62"/>
    <w:rsid w:val="00B31033"/>
    <w:rsid w:val="00B32890"/>
    <w:rsid w:val="00B3460B"/>
    <w:rsid w:val="00B34ABC"/>
    <w:rsid w:val="00B350C0"/>
    <w:rsid w:val="00B3704A"/>
    <w:rsid w:val="00B3715D"/>
    <w:rsid w:val="00B40706"/>
    <w:rsid w:val="00B434B6"/>
    <w:rsid w:val="00B44AFB"/>
    <w:rsid w:val="00B451F1"/>
    <w:rsid w:val="00B46ED2"/>
    <w:rsid w:val="00B4732E"/>
    <w:rsid w:val="00B47AA8"/>
    <w:rsid w:val="00B51D8F"/>
    <w:rsid w:val="00B51F19"/>
    <w:rsid w:val="00B52FD3"/>
    <w:rsid w:val="00B53665"/>
    <w:rsid w:val="00B5414B"/>
    <w:rsid w:val="00B54FE1"/>
    <w:rsid w:val="00B55FD0"/>
    <w:rsid w:val="00B5759D"/>
    <w:rsid w:val="00B63376"/>
    <w:rsid w:val="00B64845"/>
    <w:rsid w:val="00B658FE"/>
    <w:rsid w:val="00B66DD3"/>
    <w:rsid w:val="00B70CFC"/>
    <w:rsid w:val="00B71077"/>
    <w:rsid w:val="00B7162E"/>
    <w:rsid w:val="00B71A3A"/>
    <w:rsid w:val="00B71DAB"/>
    <w:rsid w:val="00B72EF9"/>
    <w:rsid w:val="00B73923"/>
    <w:rsid w:val="00B739EA"/>
    <w:rsid w:val="00B743A9"/>
    <w:rsid w:val="00B756C4"/>
    <w:rsid w:val="00B75B10"/>
    <w:rsid w:val="00B76B4A"/>
    <w:rsid w:val="00B82F9B"/>
    <w:rsid w:val="00B848A7"/>
    <w:rsid w:val="00B85A01"/>
    <w:rsid w:val="00B86C9B"/>
    <w:rsid w:val="00B87770"/>
    <w:rsid w:val="00B90548"/>
    <w:rsid w:val="00B90AF2"/>
    <w:rsid w:val="00B928C1"/>
    <w:rsid w:val="00B93E5D"/>
    <w:rsid w:val="00B964EF"/>
    <w:rsid w:val="00B96624"/>
    <w:rsid w:val="00BA061B"/>
    <w:rsid w:val="00BA136C"/>
    <w:rsid w:val="00BA3849"/>
    <w:rsid w:val="00BA528A"/>
    <w:rsid w:val="00BA7579"/>
    <w:rsid w:val="00BA764E"/>
    <w:rsid w:val="00BA778C"/>
    <w:rsid w:val="00BB3308"/>
    <w:rsid w:val="00BB3377"/>
    <w:rsid w:val="00BB4D6B"/>
    <w:rsid w:val="00BB5CF7"/>
    <w:rsid w:val="00BB6C2A"/>
    <w:rsid w:val="00BC0209"/>
    <w:rsid w:val="00BC1108"/>
    <w:rsid w:val="00BC2A8E"/>
    <w:rsid w:val="00BC2BDA"/>
    <w:rsid w:val="00BC3629"/>
    <w:rsid w:val="00BC36DB"/>
    <w:rsid w:val="00BC52F7"/>
    <w:rsid w:val="00BC558D"/>
    <w:rsid w:val="00BC7653"/>
    <w:rsid w:val="00BC767B"/>
    <w:rsid w:val="00BD082E"/>
    <w:rsid w:val="00BD111C"/>
    <w:rsid w:val="00BD1C06"/>
    <w:rsid w:val="00BD1DC0"/>
    <w:rsid w:val="00BD28E7"/>
    <w:rsid w:val="00BD3194"/>
    <w:rsid w:val="00BD3ADC"/>
    <w:rsid w:val="00BD40F1"/>
    <w:rsid w:val="00BD5D33"/>
    <w:rsid w:val="00BD7145"/>
    <w:rsid w:val="00BE1FA3"/>
    <w:rsid w:val="00BE22CE"/>
    <w:rsid w:val="00BE3562"/>
    <w:rsid w:val="00BE3B3D"/>
    <w:rsid w:val="00BE3C0E"/>
    <w:rsid w:val="00BE3F32"/>
    <w:rsid w:val="00BE6442"/>
    <w:rsid w:val="00BE69D8"/>
    <w:rsid w:val="00BF087E"/>
    <w:rsid w:val="00BF12D8"/>
    <w:rsid w:val="00BF1C6B"/>
    <w:rsid w:val="00BF4C9C"/>
    <w:rsid w:val="00C007B4"/>
    <w:rsid w:val="00C024BE"/>
    <w:rsid w:val="00C0327C"/>
    <w:rsid w:val="00C04B70"/>
    <w:rsid w:val="00C06234"/>
    <w:rsid w:val="00C111E6"/>
    <w:rsid w:val="00C11A71"/>
    <w:rsid w:val="00C128B0"/>
    <w:rsid w:val="00C1309E"/>
    <w:rsid w:val="00C135FC"/>
    <w:rsid w:val="00C1414E"/>
    <w:rsid w:val="00C14771"/>
    <w:rsid w:val="00C15C0B"/>
    <w:rsid w:val="00C16210"/>
    <w:rsid w:val="00C1682F"/>
    <w:rsid w:val="00C169A5"/>
    <w:rsid w:val="00C17A22"/>
    <w:rsid w:val="00C20629"/>
    <w:rsid w:val="00C232E1"/>
    <w:rsid w:val="00C23710"/>
    <w:rsid w:val="00C24A1D"/>
    <w:rsid w:val="00C317AA"/>
    <w:rsid w:val="00C3216B"/>
    <w:rsid w:val="00C328D6"/>
    <w:rsid w:val="00C3292C"/>
    <w:rsid w:val="00C32DA8"/>
    <w:rsid w:val="00C330CF"/>
    <w:rsid w:val="00C33BEA"/>
    <w:rsid w:val="00C34CC0"/>
    <w:rsid w:val="00C34DE2"/>
    <w:rsid w:val="00C357D2"/>
    <w:rsid w:val="00C37D0C"/>
    <w:rsid w:val="00C411B2"/>
    <w:rsid w:val="00C4284F"/>
    <w:rsid w:val="00C47D79"/>
    <w:rsid w:val="00C51783"/>
    <w:rsid w:val="00C534E9"/>
    <w:rsid w:val="00C54AC2"/>
    <w:rsid w:val="00C55AE9"/>
    <w:rsid w:val="00C55D5B"/>
    <w:rsid w:val="00C617B0"/>
    <w:rsid w:val="00C61FE8"/>
    <w:rsid w:val="00C64641"/>
    <w:rsid w:val="00C64C52"/>
    <w:rsid w:val="00C66743"/>
    <w:rsid w:val="00C678B6"/>
    <w:rsid w:val="00C71EEA"/>
    <w:rsid w:val="00C72E4C"/>
    <w:rsid w:val="00C73834"/>
    <w:rsid w:val="00C748BD"/>
    <w:rsid w:val="00C752D9"/>
    <w:rsid w:val="00C75CE3"/>
    <w:rsid w:val="00C75FA4"/>
    <w:rsid w:val="00C77029"/>
    <w:rsid w:val="00C77A92"/>
    <w:rsid w:val="00C83CF9"/>
    <w:rsid w:val="00C84B12"/>
    <w:rsid w:val="00C87CEE"/>
    <w:rsid w:val="00C91CD6"/>
    <w:rsid w:val="00C92EAA"/>
    <w:rsid w:val="00C93D7B"/>
    <w:rsid w:val="00C951FC"/>
    <w:rsid w:val="00C957F8"/>
    <w:rsid w:val="00C95B4C"/>
    <w:rsid w:val="00C97D41"/>
    <w:rsid w:val="00CA346C"/>
    <w:rsid w:val="00CA50B7"/>
    <w:rsid w:val="00CA515D"/>
    <w:rsid w:val="00CA543C"/>
    <w:rsid w:val="00CA5DD0"/>
    <w:rsid w:val="00CA65AE"/>
    <w:rsid w:val="00CA74AD"/>
    <w:rsid w:val="00CA7873"/>
    <w:rsid w:val="00CB0847"/>
    <w:rsid w:val="00CB0C5E"/>
    <w:rsid w:val="00CB1378"/>
    <w:rsid w:val="00CB1D8A"/>
    <w:rsid w:val="00CB46FD"/>
    <w:rsid w:val="00CB5658"/>
    <w:rsid w:val="00CB57F5"/>
    <w:rsid w:val="00CC0E1D"/>
    <w:rsid w:val="00CC1168"/>
    <w:rsid w:val="00CC1548"/>
    <w:rsid w:val="00CC38DE"/>
    <w:rsid w:val="00CC3F5A"/>
    <w:rsid w:val="00CC43DC"/>
    <w:rsid w:val="00CC5B71"/>
    <w:rsid w:val="00CC6498"/>
    <w:rsid w:val="00CC7F67"/>
    <w:rsid w:val="00CD52F5"/>
    <w:rsid w:val="00CD5F1E"/>
    <w:rsid w:val="00CE0386"/>
    <w:rsid w:val="00CE083A"/>
    <w:rsid w:val="00CE4AA6"/>
    <w:rsid w:val="00CE5E7E"/>
    <w:rsid w:val="00CE6AB9"/>
    <w:rsid w:val="00CF08FD"/>
    <w:rsid w:val="00CF2EA2"/>
    <w:rsid w:val="00CF32CB"/>
    <w:rsid w:val="00CF57FF"/>
    <w:rsid w:val="00CF7569"/>
    <w:rsid w:val="00D00C0C"/>
    <w:rsid w:val="00D00D2C"/>
    <w:rsid w:val="00D016C4"/>
    <w:rsid w:val="00D05B42"/>
    <w:rsid w:val="00D13FD8"/>
    <w:rsid w:val="00D14DFE"/>
    <w:rsid w:val="00D169B9"/>
    <w:rsid w:val="00D205E7"/>
    <w:rsid w:val="00D20DD8"/>
    <w:rsid w:val="00D21F33"/>
    <w:rsid w:val="00D22753"/>
    <w:rsid w:val="00D23130"/>
    <w:rsid w:val="00D23388"/>
    <w:rsid w:val="00D249E6"/>
    <w:rsid w:val="00D24E67"/>
    <w:rsid w:val="00D250DA"/>
    <w:rsid w:val="00D27CCF"/>
    <w:rsid w:val="00D335C9"/>
    <w:rsid w:val="00D36ACB"/>
    <w:rsid w:val="00D40990"/>
    <w:rsid w:val="00D413A6"/>
    <w:rsid w:val="00D43DF6"/>
    <w:rsid w:val="00D44AA9"/>
    <w:rsid w:val="00D45FFF"/>
    <w:rsid w:val="00D500B8"/>
    <w:rsid w:val="00D51748"/>
    <w:rsid w:val="00D535BF"/>
    <w:rsid w:val="00D5473D"/>
    <w:rsid w:val="00D54E40"/>
    <w:rsid w:val="00D56EBF"/>
    <w:rsid w:val="00D570EB"/>
    <w:rsid w:val="00D62207"/>
    <w:rsid w:val="00D643EC"/>
    <w:rsid w:val="00D658D1"/>
    <w:rsid w:val="00D67B37"/>
    <w:rsid w:val="00D71DBF"/>
    <w:rsid w:val="00D71E78"/>
    <w:rsid w:val="00D72E60"/>
    <w:rsid w:val="00D752DA"/>
    <w:rsid w:val="00D76222"/>
    <w:rsid w:val="00D76622"/>
    <w:rsid w:val="00D76ACA"/>
    <w:rsid w:val="00D77600"/>
    <w:rsid w:val="00D80EA0"/>
    <w:rsid w:val="00D81E72"/>
    <w:rsid w:val="00D81F11"/>
    <w:rsid w:val="00D82F24"/>
    <w:rsid w:val="00D846A6"/>
    <w:rsid w:val="00D860C7"/>
    <w:rsid w:val="00D860EA"/>
    <w:rsid w:val="00D875D1"/>
    <w:rsid w:val="00D87E10"/>
    <w:rsid w:val="00D90229"/>
    <w:rsid w:val="00D923DF"/>
    <w:rsid w:val="00D9355B"/>
    <w:rsid w:val="00D970D5"/>
    <w:rsid w:val="00DA116F"/>
    <w:rsid w:val="00DA1746"/>
    <w:rsid w:val="00DA1A2C"/>
    <w:rsid w:val="00DA5D22"/>
    <w:rsid w:val="00DA6016"/>
    <w:rsid w:val="00DA6854"/>
    <w:rsid w:val="00DB1767"/>
    <w:rsid w:val="00DB3312"/>
    <w:rsid w:val="00DB365D"/>
    <w:rsid w:val="00DB5201"/>
    <w:rsid w:val="00DB67B5"/>
    <w:rsid w:val="00DC0ABE"/>
    <w:rsid w:val="00DC0FA5"/>
    <w:rsid w:val="00DC418B"/>
    <w:rsid w:val="00DC6B25"/>
    <w:rsid w:val="00DC7137"/>
    <w:rsid w:val="00DC7590"/>
    <w:rsid w:val="00DD0398"/>
    <w:rsid w:val="00DD18A9"/>
    <w:rsid w:val="00DD1B82"/>
    <w:rsid w:val="00DD29E5"/>
    <w:rsid w:val="00DD4FA1"/>
    <w:rsid w:val="00DD6661"/>
    <w:rsid w:val="00DD67E9"/>
    <w:rsid w:val="00DE11A4"/>
    <w:rsid w:val="00DE14DD"/>
    <w:rsid w:val="00DE40A6"/>
    <w:rsid w:val="00DE64BF"/>
    <w:rsid w:val="00DE75F2"/>
    <w:rsid w:val="00DE789B"/>
    <w:rsid w:val="00DF0D82"/>
    <w:rsid w:val="00DF1321"/>
    <w:rsid w:val="00DF3723"/>
    <w:rsid w:val="00DF3E84"/>
    <w:rsid w:val="00DF6923"/>
    <w:rsid w:val="00DF6A54"/>
    <w:rsid w:val="00E027B0"/>
    <w:rsid w:val="00E0329B"/>
    <w:rsid w:val="00E03E6A"/>
    <w:rsid w:val="00E06ADD"/>
    <w:rsid w:val="00E07310"/>
    <w:rsid w:val="00E10290"/>
    <w:rsid w:val="00E120D3"/>
    <w:rsid w:val="00E12B8C"/>
    <w:rsid w:val="00E15913"/>
    <w:rsid w:val="00E167F5"/>
    <w:rsid w:val="00E202E5"/>
    <w:rsid w:val="00E20476"/>
    <w:rsid w:val="00E23A69"/>
    <w:rsid w:val="00E26336"/>
    <w:rsid w:val="00E270C8"/>
    <w:rsid w:val="00E3101C"/>
    <w:rsid w:val="00E311A6"/>
    <w:rsid w:val="00E312B2"/>
    <w:rsid w:val="00E31348"/>
    <w:rsid w:val="00E31C48"/>
    <w:rsid w:val="00E35A8A"/>
    <w:rsid w:val="00E37DC4"/>
    <w:rsid w:val="00E37DEE"/>
    <w:rsid w:val="00E43CEB"/>
    <w:rsid w:val="00E45701"/>
    <w:rsid w:val="00E46366"/>
    <w:rsid w:val="00E471F5"/>
    <w:rsid w:val="00E50B7D"/>
    <w:rsid w:val="00E53A41"/>
    <w:rsid w:val="00E54C0E"/>
    <w:rsid w:val="00E573DC"/>
    <w:rsid w:val="00E62F03"/>
    <w:rsid w:val="00E651EB"/>
    <w:rsid w:val="00E65287"/>
    <w:rsid w:val="00E76B00"/>
    <w:rsid w:val="00E77830"/>
    <w:rsid w:val="00E806A1"/>
    <w:rsid w:val="00E82AF2"/>
    <w:rsid w:val="00E850E5"/>
    <w:rsid w:val="00E864FC"/>
    <w:rsid w:val="00E90451"/>
    <w:rsid w:val="00E906A9"/>
    <w:rsid w:val="00E94F6B"/>
    <w:rsid w:val="00E94F92"/>
    <w:rsid w:val="00E95F8C"/>
    <w:rsid w:val="00E9613F"/>
    <w:rsid w:val="00E96DFF"/>
    <w:rsid w:val="00E9731E"/>
    <w:rsid w:val="00E975BF"/>
    <w:rsid w:val="00E97D5E"/>
    <w:rsid w:val="00EA03C5"/>
    <w:rsid w:val="00EA29D3"/>
    <w:rsid w:val="00EA2FE4"/>
    <w:rsid w:val="00EA41A6"/>
    <w:rsid w:val="00EA6F07"/>
    <w:rsid w:val="00EA752D"/>
    <w:rsid w:val="00EB151B"/>
    <w:rsid w:val="00EB5D5D"/>
    <w:rsid w:val="00EB6776"/>
    <w:rsid w:val="00EB7C16"/>
    <w:rsid w:val="00EC1220"/>
    <w:rsid w:val="00EC7C72"/>
    <w:rsid w:val="00EC7F05"/>
    <w:rsid w:val="00ED1A19"/>
    <w:rsid w:val="00ED4A9D"/>
    <w:rsid w:val="00ED4B3B"/>
    <w:rsid w:val="00ED788E"/>
    <w:rsid w:val="00EE0E54"/>
    <w:rsid w:val="00EE135F"/>
    <w:rsid w:val="00EE2E5D"/>
    <w:rsid w:val="00EE35C3"/>
    <w:rsid w:val="00EE42D0"/>
    <w:rsid w:val="00EE5EE0"/>
    <w:rsid w:val="00EE70DC"/>
    <w:rsid w:val="00EE7396"/>
    <w:rsid w:val="00EF0121"/>
    <w:rsid w:val="00EF359E"/>
    <w:rsid w:val="00EF36AA"/>
    <w:rsid w:val="00EF3C43"/>
    <w:rsid w:val="00EF51D9"/>
    <w:rsid w:val="00EF534E"/>
    <w:rsid w:val="00EF7046"/>
    <w:rsid w:val="00F00E98"/>
    <w:rsid w:val="00F03012"/>
    <w:rsid w:val="00F04B38"/>
    <w:rsid w:val="00F10301"/>
    <w:rsid w:val="00F109C0"/>
    <w:rsid w:val="00F1275B"/>
    <w:rsid w:val="00F13EED"/>
    <w:rsid w:val="00F16E8E"/>
    <w:rsid w:val="00F1734F"/>
    <w:rsid w:val="00F20554"/>
    <w:rsid w:val="00F27662"/>
    <w:rsid w:val="00F304D2"/>
    <w:rsid w:val="00F323DE"/>
    <w:rsid w:val="00F329FD"/>
    <w:rsid w:val="00F3394D"/>
    <w:rsid w:val="00F33BCE"/>
    <w:rsid w:val="00F340D9"/>
    <w:rsid w:val="00F3425D"/>
    <w:rsid w:val="00F34309"/>
    <w:rsid w:val="00F3445A"/>
    <w:rsid w:val="00F35775"/>
    <w:rsid w:val="00F35FE6"/>
    <w:rsid w:val="00F401AA"/>
    <w:rsid w:val="00F4034F"/>
    <w:rsid w:val="00F421A9"/>
    <w:rsid w:val="00F422F0"/>
    <w:rsid w:val="00F440F6"/>
    <w:rsid w:val="00F44CAC"/>
    <w:rsid w:val="00F44E5E"/>
    <w:rsid w:val="00F4699F"/>
    <w:rsid w:val="00F5007D"/>
    <w:rsid w:val="00F50816"/>
    <w:rsid w:val="00F51E4D"/>
    <w:rsid w:val="00F5210E"/>
    <w:rsid w:val="00F53030"/>
    <w:rsid w:val="00F54E6B"/>
    <w:rsid w:val="00F5573E"/>
    <w:rsid w:val="00F577CE"/>
    <w:rsid w:val="00F65D1D"/>
    <w:rsid w:val="00F66DCE"/>
    <w:rsid w:val="00F70AD3"/>
    <w:rsid w:val="00F724BF"/>
    <w:rsid w:val="00F73870"/>
    <w:rsid w:val="00F7388C"/>
    <w:rsid w:val="00F73D7B"/>
    <w:rsid w:val="00F77BAF"/>
    <w:rsid w:val="00F77D1D"/>
    <w:rsid w:val="00F81336"/>
    <w:rsid w:val="00F81A63"/>
    <w:rsid w:val="00F90D12"/>
    <w:rsid w:val="00F911F2"/>
    <w:rsid w:val="00F9477C"/>
    <w:rsid w:val="00F9783C"/>
    <w:rsid w:val="00F97C38"/>
    <w:rsid w:val="00FA015B"/>
    <w:rsid w:val="00FA055A"/>
    <w:rsid w:val="00FA07C1"/>
    <w:rsid w:val="00FA0F68"/>
    <w:rsid w:val="00FA1FF8"/>
    <w:rsid w:val="00FA35CA"/>
    <w:rsid w:val="00FA5865"/>
    <w:rsid w:val="00FA73B0"/>
    <w:rsid w:val="00FA7C65"/>
    <w:rsid w:val="00FB0B01"/>
    <w:rsid w:val="00FB0BE2"/>
    <w:rsid w:val="00FB70C9"/>
    <w:rsid w:val="00FC28F8"/>
    <w:rsid w:val="00FC36A2"/>
    <w:rsid w:val="00FC3748"/>
    <w:rsid w:val="00FC378D"/>
    <w:rsid w:val="00FC463A"/>
    <w:rsid w:val="00FC4A85"/>
    <w:rsid w:val="00FC547E"/>
    <w:rsid w:val="00FC60E9"/>
    <w:rsid w:val="00FC7360"/>
    <w:rsid w:val="00FC7943"/>
    <w:rsid w:val="00FD0389"/>
    <w:rsid w:val="00FD120F"/>
    <w:rsid w:val="00FD20E9"/>
    <w:rsid w:val="00FD660D"/>
    <w:rsid w:val="00FE4DC2"/>
    <w:rsid w:val="00FE6B31"/>
    <w:rsid w:val="00FF2447"/>
    <w:rsid w:val="00FF32F0"/>
    <w:rsid w:val="00FF3622"/>
    <w:rsid w:val="00FF51F9"/>
    <w:rsid w:val="0216F96E"/>
    <w:rsid w:val="02B85B36"/>
    <w:rsid w:val="03137335"/>
    <w:rsid w:val="0435C741"/>
    <w:rsid w:val="0689E14E"/>
    <w:rsid w:val="081560F1"/>
    <w:rsid w:val="0BDBC96E"/>
    <w:rsid w:val="0DCA7196"/>
    <w:rsid w:val="0F25398C"/>
    <w:rsid w:val="0FC8ED38"/>
    <w:rsid w:val="100DEABE"/>
    <w:rsid w:val="1117D3A4"/>
    <w:rsid w:val="11E39048"/>
    <w:rsid w:val="12A4E6DE"/>
    <w:rsid w:val="152912DD"/>
    <w:rsid w:val="1557754A"/>
    <w:rsid w:val="161312D4"/>
    <w:rsid w:val="166B26CB"/>
    <w:rsid w:val="1785D399"/>
    <w:rsid w:val="17B69E43"/>
    <w:rsid w:val="17B71514"/>
    <w:rsid w:val="188E0C8F"/>
    <w:rsid w:val="194EB41B"/>
    <w:rsid w:val="1A47A087"/>
    <w:rsid w:val="22073A0D"/>
    <w:rsid w:val="2276990E"/>
    <w:rsid w:val="276FE3DB"/>
    <w:rsid w:val="29D78499"/>
    <w:rsid w:val="2C99844A"/>
    <w:rsid w:val="2F1AD39E"/>
    <w:rsid w:val="34B33EFA"/>
    <w:rsid w:val="38661FB7"/>
    <w:rsid w:val="3966D531"/>
    <w:rsid w:val="3A8954D7"/>
    <w:rsid w:val="3CE7A680"/>
    <w:rsid w:val="40328722"/>
    <w:rsid w:val="4222594F"/>
    <w:rsid w:val="452D00AD"/>
    <w:rsid w:val="465DFC13"/>
    <w:rsid w:val="4995E5D1"/>
    <w:rsid w:val="4D45D672"/>
    <w:rsid w:val="509312C1"/>
    <w:rsid w:val="512A4368"/>
    <w:rsid w:val="518737E1"/>
    <w:rsid w:val="5197146C"/>
    <w:rsid w:val="52D2CC20"/>
    <w:rsid w:val="5508BD80"/>
    <w:rsid w:val="5612C032"/>
    <w:rsid w:val="573F8CAA"/>
    <w:rsid w:val="584CDDFC"/>
    <w:rsid w:val="5C6164F5"/>
    <w:rsid w:val="5C999307"/>
    <w:rsid w:val="5D88CF2E"/>
    <w:rsid w:val="5E72A3C7"/>
    <w:rsid w:val="65DC97FA"/>
    <w:rsid w:val="661DEEB1"/>
    <w:rsid w:val="67FA3368"/>
    <w:rsid w:val="6932BA79"/>
    <w:rsid w:val="6B5EA250"/>
    <w:rsid w:val="6E15998B"/>
    <w:rsid w:val="6EE4D32F"/>
    <w:rsid w:val="74F6D4A5"/>
    <w:rsid w:val="79871541"/>
    <w:rsid w:val="7CBDD0A9"/>
    <w:rsid w:val="7E4E7A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D2AEFE"/>
  <w15:chartTrackingRefBased/>
  <w15:docId w15:val="{BDC21F6B-D25D-4EE9-B3BF-DA8B62330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uiPriority w:val="22"/>
    <w:qFormat/>
    <w:rPr>
      <w:b/>
    </w:rPr>
  </w:style>
  <w:style w:type="character" w:styleId="FollowedHyperlink">
    <w:name w:val="FollowedHyperlink"/>
    <w:basedOn w:val="DefaultParagraphFont"/>
    <w:semiHidden/>
    <w:rPr>
      <w:color w:val="800080"/>
      <w:u w:val="single"/>
    </w:rPr>
  </w:style>
  <w:style w:type="character" w:customStyle="1" w:styleId="TitleChar">
    <w:name w:val="Title Char"/>
    <w:basedOn w:val="DefaultParagraphFont"/>
    <w:link w:val="Title"/>
    <w:rsid w:val="001E2344"/>
    <w:rPr>
      <w:rFonts w:ascii="Arial" w:hAnsi="Arial"/>
      <w:b/>
      <w:sz w:val="36"/>
    </w:rPr>
  </w:style>
  <w:style w:type="character" w:styleId="CommentReference">
    <w:name w:val="annotation reference"/>
    <w:basedOn w:val="DefaultParagraphFont"/>
    <w:uiPriority w:val="99"/>
    <w:semiHidden/>
    <w:unhideWhenUsed/>
    <w:rsid w:val="001E2344"/>
    <w:rPr>
      <w:sz w:val="16"/>
      <w:szCs w:val="16"/>
    </w:rPr>
  </w:style>
  <w:style w:type="paragraph" w:styleId="CommentText">
    <w:name w:val="annotation text"/>
    <w:basedOn w:val="Normal"/>
    <w:link w:val="CommentTextChar"/>
    <w:uiPriority w:val="99"/>
    <w:unhideWhenUsed/>
    <w:rsid w:val="001E2344"/>
    <w:pPr>
      <w:spacing w:line="240" w:lineRule="auto"/>
    </w:pPr>
  </w:style>
  <w:style w:type="character" w:customStyle="1" w:styleId="CommentTextChar">
    <w:name w:val="Comment Text Char"/>
    <w:basedOn w:val="DefaultParagraphFont"/>
    <w:link w:val="CommentText"/>
    <w:uiPriority w:val="99"/>
    <w:rsid w:val="001E2344"/>
  </w:style>
  <w:style w:type="paragraph" w:styleId="CommentSubject">
    <w:name w:val="annotation subject"/>
    <w:basedOn w:val="CommentText"/>
    <w:next w:val="CommentText"/>
    <w:link w:val="CommentSubjectChar"/>
    <w:uiPriority w:val="99"/>
    <w:semiHidden/>
    <w:unhideWhenUsed/>
    <w:rsid w:val="001E2344"/>
    <w:rPr>
      <w:b/>
      <w:bCs/>
    </w:rPr>
  </w:style>
  <w:style w:type="character" w:customStyle="1" w:styleId="CommentSubjectChar">
    <w:name w:val="Comment Subject Char"/>
    <w:basedOn w:val="CommentTextChar"/>
    <w:link w:val="CommentSubject"/>
    <w:uiPriority w:val="99"/>
    <w:semiHidden/>
    <w:rsid w:val="001E2344"/>
    <w:rPr>
      <w:b/>
      <w:bCs/>
    </w:rPr>
  </w:style>
  <w:style w:type="character" w:customStyle="1" w:styleId="BodyTextChar">
    <w:name w:val="Body Text Char"/>
    <w:basedOn w:val="DefaultParagraphFont"/>
    <w:link w:val="BodyText"/>
    <w:semiHidden/>
    <w:rsid w:val="00D5473D"/>
  </w:style>
  <w:style w:type="paragraph" w:styleId="ListParagraph">
    <w:name w:val="List Paragraph"/>
    <w:basedOn w:val="Normal"/>
    <w:uiPriority w:val="34"/>
    <w:qFormat/>
    <w:rsid w:val="00F66DCE"/>
    <w:pPr>
      <w:ind w:left="720"/>
      <w:contextualSpacing/>
    </w:pPr>
  </w:style>
  <w:style w:type="paragraph" w:styleId="Caption">
    <w:name w:val="caption"/>
    <w:basedOn w:val="Normal"/>
    <w:next w:val="Normal"/>
    <w:uiPriority w:val="35"/>
    <w:unhideWhenUsed/>
    <w:qFormat/>
    <w:rsid w:val="00C55D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864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9" ma:contentTypeDescription="Create a new document." ma:contentTypeScope="" ma:versionID="43c8dc3fb935d89e65127cd740a6e367">
  <xsd:schema xmlns:xsd="http://www.w3.org/2001/XMLSchema" xmlns:xs="http://www.w3.org/2001/XMLSchema" xmlns:p="http://schemas.microsoft.com/office/2006/metadata/properties" xmlns:ns3="035f8cb0-4459-423c-9bca-1238d95d96b9" targetNamespace="http://schemas.microsoft.com/office/2006/metadata/properties" ma:root="true" ma:fieldsID="4e2e3e18d432ea569c82263a329e22bd" ns3:_="">
    <xsd:import namespace="035f8cb0-4459-423c-9bca-1238d95d96b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f8cb0-4459-423c-9bca-1238d95d9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5D174-FC22-4D2B-BBC3-5C8BA3B51277}">
  <ds:schemaRefs>
    <ds:schemaRef ds:uri="http://schemas.microsoft.com/sharepoint/v3/contenttype/forms"/>
  </ds:schemaRefs>
</ds:datastoreItem>
</file>

<file path=customXml/itemProps2.xml><?xml version="1.0" encoding="utf-8"?>
<ds:datastoreItem xmlns:ds="http://schemas.openxmlformats.org/officeDocument/2006/customXml" ds:itemID="{98CC721A-9D0E-4621-AD60-6A13A262D92F}">
  <ds:schemaRefs>
    <ds:schemaRef ds:uri="035f8cb0-4459-423c-9bca-1238d95d96b9"/>
    <ds:schemaRef ds:uri="http://schemas.microsoft.com/office/2006/metadata/properties"/>
    <ds:schemaRef ds:uri="http://purl.org/dc/dcmitype/"/>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2312905F-822D-4DB9-A6D6-578B95556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f8cb0-4459-423c-9bca-1238d95d9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9FF194-310A-4F7D-94E5-AA00A801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5</TotalTime>
  <Pages>22</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GIA KHIÊM</cp:lastModifiedBy>
  <cp:revision>2</cp:revision>
  <cp:lastPrinted>1900-01-01T17:00:00Z</cp:lastPrinted>
  <dcterms:created xsi:type="dcterms:W3CDTF">2022-12-14T13:34:00Z</dcterms:created>
  <dcterms:modified xsi:type="dcterms:W3CDTF">2022-12-14T13:34:00Z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0x0101000D3BD13F80A0DB4DB90BF6175649CEA2</vt:lpwstr>
  </property>
</Properties>
</file>